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10790"/>
      </w:tblGrid>
      <w:tr w:rsidR="001D78B9" w14:paraId="1855A957" w14:textId="77777777" w:rsidTr="00216DB3">
        <w:trPr>
          <w:trHeight w:val="1605"/>
        </w:trPr>
        <w:tc>
          <w:tcPr>
            <w:tcW w:w="10790" w:type="dxa"/>
            <w:vAlign w:val="center"/>
          </w:tcPr>
          <w:p w14:paraId="6BAAF3BE" w14:textId="57CF347C" w:rsidR="001D78B9" w:rsidRDefault="00D84336" w:rsidP="00216DB3">
            <w:pPr>
              <w:pStyle w:val="Heading1"/>
            </w:pPr>
            <w:r>
              <w:t>Multi-Platform</w:t>
            </w:r>
            <w:r w:rsidR="00AC27C3">
              <w:t xml:space="preserve"> Desktop RSS Reader</w:t>
            </w:r>
          </w:p>
        </w:tc>
      </w:tr>
      <w:tr w:rsidR="00637B83" w14:paraId="34535EC0" w14:textId="77777777" w:rsidTr="00216DB3">
        <w:trPr>
          <w:trHeight w:val="11259"/>
        </w:trPr>
        <w:tc>
          <w:tcPr>
            <w:tcW w:w="10790" w:type="dxa"/>
            <w:vAlign w:val="center"/>
          </w:tcPr>
          <w:p w14:paraId="294E1A4A" w14:textId="77777777" w:rsidR="00637B83" w:rsidRDefault="00637B83" w:rsidP="00216DB3">
            <w:pPr>
              <w:jc w:val="center"/>
            </w:pPr>
            <w:r w:rsidRPr="00875863">
              <w:rPr>
                <w:noProof/>
                <w:lang w:eastAsia="en-AU"/>
              </w:rPr>
              <mc:AlternateContent>
                <mc:Choice Requires="wps">
                  <w:drawing>
                    <wp:inline distT="0" distB="0" distL="0" distR="0" wp14:anchorId="4686B9AF" wp14:editId="398E499D">
                      <wp:extent cx="6091200" cy="6094800"/>
                      <wp:effectExtent l="0" t="0" r="5080" b="1270"/>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1200" cy="609480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inline>
                  </w:drawing>
                </mc:Choice>
                <mc:Fallback>
                  <w:pict>
                    <v:shape w14:anchorId="671754C7" id="Shape" o:spid="_x0000_s1026" alt="&quot;&quot;" style="width:479.6pt;height:479.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045600,3047400;3045600,3047400;3045600,3047400;3045600,3047400" o:connectangles="0,90,180,270"/>
                      <w10:anchorlock/>
                    </v:shape>
                  </w:pict>
                </mc:Fallback>
              </mc:AlternateContent>
            </w:r>
          </w:p>
        </w:tc>
      </w:tr>
    </w:tbl>
    <w:p w14:paraId="31459E05" w14:textId="51D3F011" w:rsidR="000C4ED1" w:rsidRDefault="000C4ED1" w:rsidP="005A2DF7"/>
    <w:p w14:paraId="4AAD939E" w14:textId="77777777" w:rsidR="00222995" w:rsidRDefault="00222995" w:rsidP="005A2DF7"/>
    <w:p w14:paraId="56CBE0DC" w14:textId="77777777" w:rsidR="000F0731" w:rsidRDefault="00036DC3" w:rsidP="005A2DF7">
      <w:r>
        <w:rPr>
          <w:noProof/>
        </w:rPr>
        <w:lastRenderedPageBreak/>
        <mc:AlternateContent>
          <mc:Choice Requires="wpg">
            <w:drawing>
              <wp:anchor distT="0" distB="0" distL="114300" distR="114300" simplePos="0" relativeHeight="251644928" behindDoc="1" locked="0" layoutInCell="1" allowOverlap="1" wp14:anchorId="22AADA1D" wp14:editId="0F7E485B">
                <wp:simplePos x="0" y="0"/>
                <wp:positionH relativeFrom="column">
                  <wp:posOffset>33020</wp:posOffset>
                </wp:positionH>
                <wp:positionV relativeFrom="paragraph">
                  <wp:posOffset>76835</wp:posOffset>
                </wp:positionV>
                <wp:extent cx="6791960" cy="8465820"/>
                <wp:effectExtent l="0" t="0" r="8890"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791960" cy="8465820"/>
                          <a:chOff x="0" y="0"/>
                          <a:chExt cx="6791961" cy="8465820"/>
                        </a:xfrm>
                      </wpg:grpSpPr>
                      <wps:wsp>
                        <wps:cNvPr id="20" name="Shape"/>
                        <wps:cNvSpPr/>
                        <wps:spPr>
                          <a:xfrm>
                            <a:off x="0" y="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adFill>
                            <a:gsLst>
                              <a:gs pos="0">
                                <a:schemeClr val="accent2"/>
                              </a:gs>
                              <a:gs pos="100000">
                                <a:schemeClr val="accent3"/>
                              </a:gs>
                            </a:gsLst>
                            <a:lin ang="0" scaled="1"/>
                          </a:gradFill>
                          <a:ln w="12700">
                            <a:miter lim="400000"/>
                          </a:ln>
                        </wps:spPr>
                        <wps:bodyPr lIns="38100" tIns="38100" rIns="38100" bIns="38100" anchor="ctr"/>
                      </wps:wsp>
                      <wps:wsp>
                        <wps:cNvPr id="11"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adFill>
                            <a:gsLst>
                              <a:gs pos="0">
                                <a:schemeClr val="accent2"/>
                              </a:gs>
                              <a:gs pos="100000">
                                <a:schemeClr val="accent3"/>
                              </a:gs>
                            </a:gsLst>
                            <a:lin ang="0" scaled="1"/>
                          </a:gradFill>
                          <a:ln w="12700">
                            <a:miter lim="400000"/>
                          </a:ln>
                        </wps:spPr>
                        <wps:bodyPr lIns="38100" tIns="38100" rIns="38100" bIns="38100" anchor="ctr"/>
                      </wps:wsp>
                    </wpg:wgp>
                  </a:graphicData>
                </a:graphic>
              </wp:anchor>
            </w:drawing>
          </mc:Choice>
          <mc:Fallback>
            <w:pict>
              <v:group w14:anchorId="49F8BA52" id="Group 6" o:spid="_x0000_s1026" alt="&quot;&quot;" style="position:absolute;margin-left:2.6pt;margin-top:6.05pt;width:534.8pt;height:666.6pt;z-index:-251707392" coordsize="67919,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">
                <v:shape id="Shape" o:spid="_x0000_s1027" style="position:absolute;width:35001;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" path="m,7161r,488l7493,,,7161xm,11133r,503l11521,,,11133xm,9143r,496l9507,,,9143xm,3205r,434l3456,,,3205xm,5179r,473l5471,8,,5179xm,1262r,341l1442,,,1262xm,19092r,518l19594,,,19092xm,21081r,519l21600,,,21081xm,15112r,511l15557,,,15112xm,17102r,519l17572,,,17102xm,13123r,511l13543,,,13123xe" fillcolor="#ff1571 [3205]" stroked="f" strokeweight="1pt">
                  <v:fill color2="#fdc082 [3206]" angle="90" focus="100%" type="gradien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" path="m,7161r,488l7493,,,7161xm,11133r,503l11521,,,11133xm,9143r,496l9507,,,9143xm,3205r,434l3456,,,3205xm,5179r,473l5471,8,,5179xm,1262r,341l1442,,,1262xm,19092r,518l19594,,,19092xm,21081r,519l21600,,,21081xm,15112r,511l15557,,,15112xm,17102r,519l17572,,,17102xm,13123r,511l13543,,,13123xe" fillcolor="#ff1571 [3205]" stroked="f" strokeweight="1pt">
                  <v:fill color2="#fdc082 [3206]" angle="90" focus="100%" type="gradient"/>
                  <v:stroke miterlimit="4" joinstyle="miter"/>
                  <v:path arrowok="t" o:extrusionok="f" o:connecttype="custom" o:connectlocs="1750061,1771650;1750061,1771650;1750061,1771650;1750061,1771650" o:connectangles="0,90,180,270"/>
                </v:shape>
              </v:group>
            </w:pict>
          </mc:Fallback>
        </mc:AlternateContent>
      </w:r>
    </w:p>
    <w:tbl>
      <w:tblPr>
        <w:tblW w:w="10773" w:type="dxa"/>
        <w:tblLayout w:type="fixed"/>
        <w:tblLook w:val="04A0" w:firstRow="1" w:lastRow="0" w:firstColumn="1" w:lastColumn="0" w:noHBand="0" w:noVBand="1"/>
      </w:tblPr>
      <w:tblGrid>
        <w:gridCol w:w="426"/>
        <w:gridCol w:w="4961"/>
        <w:gridCol w:w="4961"/>
        <w:gridCol w:w="425"/>
      </w:tblGrid>
      <w:tr w:rsidR="001205A1" w14:paraId="37F998FD" w14:textId="77777777" w:rsidTr="00036DC3">
        <w:trPr>
          <w:trHeight w:val="396"/>
        </w:trPr>
        <w:tc>
          <w:tcPr>
            <w:tcW w:w="426" w:type="dxa"/>
          </w:tcPr>
          <w:p w14:paraId="667E36DB" w14:textId="77777777" w:rsidR="00A81248" w:rsidRDefault="00A81248" w:rsidP="00216DB3">
            <w:pPr>
              <w:pStyle w:val="Text"/>
            </w:pPr>
          </w:p>
        </w:tc>
        <w:tc>
          <w:tcPr>
            <w:tcW w:w="4961" w:type="dxa"/>
          </w:tcPr>
          <w:p w14:paraId="130B4EB8" w14:textId="77777777" w:rsidR="00A81248" w:rsidRDefault="00A81248" w:rsidP="00216DB3">
            <w:pPr>
              <w:pStyle w:val="Text"/>
            </w:pPr>
          </w:p>
        </w:tc>
        <w:tc>
          <w:tcPr>
            <w:tcW w:w="4961" w:type="dxa"/>
          </w:tcPr>
          <w:p w14:paraId="33D7B68C" w14:textId="77777777" w:rsidR="00A81248" w:rsidRDefault="00A81248" w:rsidP="00216DB3">
            <w:pPr>
              <w:pStyle w:val="Text"/>
            </w:pPr>
          </w:p>
        </w:tc>
        <w:tc>
          <w:tcPr>
            <w:tcW w:w="425" w:type="dxa"/>
          </w:tcPr>
          <w:p w14:paraId="7582DA32" w14:textId="77777777" w:rsidR="00A81248" w:rsidRDefault="00A81248" w:rsidP="00216DB3">
            <w:pPr>
              <w:pStyle w:val="Text"/>
            </w:pPr>
          </w:p>
        </w:tc>
      </w:tr>
      <w:tr w:rsidR="001205A1" w14:paraId="2C34215B" w14:textId="77777777" w:rsidTr="00216DB3">
        <w:trPr>
          <w:trHeight w:val="5274"/>
        </w:trPr>
        <w:tc>
          <w:tcPr>
            <w:tcW w:w="426" w:type="dxa"/>
          </w:tcPr>
          <w:p w14:paraId="7D6F003E" w14:textId="77777777" w:rsidR="001205A1" w:rsidRDefault="001205A1" w:rsidP="005A2DF7"/>
        </w:tc>
        <w:tc>
          <w:tcPr>
            <w:tcW w:w="9922" w:type="dxa"/>
            <w:gridSpan w:val="2"/>
            <w:tcBorders>
              <w:bottom w:val="single" w:sz="18" w:space="0" w:color="26414C" w:themeColor="accent5" w:themeShade="40"/>
            </w:tcBorders>
            <w:shd w:val="clear" w:color="auto" w:fill="FFFFFF" w:themeFill="background1"/>
          </w:tcPr>
          <w:p w14:paraId="26693EAA" w14:textId="0DD0B755" w:rsidR="001205A1" w:rsidRDefault="00423AE6" w:rsidP="005A2DF7">
            <w:pPr>
              <w:pStyle w:val="Heading3"/>
            </w:pPr>
            <w:r>
              <w:t>INTRODUCTION</w:t>
            </w:r>
          </w:p>
          <w:p w14:paraId="2E95C837" w14:textId="77777777" w:rsidR="001205A1" w:rsidRDefault="001205A1" w:rsidP="005F4A20"/>
          <w:p w14:paraId="72DC070C" w14:textId="4D10D0D3" w:rsidR="00E33206" w:rsidRDefault="00E21E13" w:rsidP="00F665D6">
            <w:pPr>
              <w:pStyle w:val="Heading4"/>
            </w:pPr>
            <w:r>
              <w:t>Modern</w:t>
            </w:r>
            <w:r w:rsidR="00222995">
              <w:t>-</w:t>
            </w:r>
            <w:r>
              <w:t xml:space="preserve">day applications are focused on mobile </w:t>
            </w:r>
            <w:proofErr w:type="gramStart"/>
            <w:r>
              <w:t>devices</w:t>
            </w:r>
            <w:proofErr w:type="gramEnd"/>
            <w:r>
              <w:t xml:space="preserve"> but many people </w:t>
            </w:r>
            <w:r w:rsidR="00200651">
              <w:t>also are dependent on Desktops in their day</w:t>
            </w:r>
            <w:r w:rsidR="00222995">
              <w:t>-to-</w:t>
            </w:r>
            <w:r w:rsidR="00200651">
              <w:t>day life</w:t>
            </w:r>
            <w:r w:rsidR="00606361">
              <w:t>, RSS readers for mobile devices are common but Desktop applications are rare. Here I have created a solution for this problem</w:t>
            </w:r>
            <w:r w:rsidR="005962A9">
              <w:t xml:space="preserve"> by introducing a minimal and material</w:t>
            </w:r>
            <w:r w:rsidR="00222995">
              <w:t>-</w:t>
            </w:r>
            <w:r w:rsidR="005962A9">
              <w:t xml:space="preserve">themed RSS reader </w:t>
            </w:r>
            <w:r w:rsidR="00222995">
              <w:t>that</w:t>
            </w:r>
            <w:r w:rsidR="005962A9">
              <w:t xml:space="preserve"> works on all </w:t>
            </w:r>
            <w:r w:rsidR="00222995">
              <w:t>d</w:t>
            </w:r>
            <w:r w:rsidR="005962A9">
              <w:t>esktop platforms</w:t>
            </w:r>
            <w:r w:rsidR="00F665D6">
              <w:t>.</w:t>
            </w:r>
            <w:r w:rsidR="00190BBA">
              <w:t xml:space="preserve"> </w:t>
            </w:r>
          </w:p>
          <w:p w14:paraId="7838DDC4" w14:textId="77777777" w:rsidR="00E33206" w:rsidRDefault="00E33206" w:rsidP="00F665D6">
            <w:pPr>
              <w:pStyle w:val="Heading4"/>
            </w:pPr>
          </w:p>
          <w:p w14:paraId="590C548C" w14:textId="643AD709" w:rsidR="00F665D6" w:rsidRPr="00F665D6" w:rsidRDefault="00190BBA" w:rsidP="00F665D6">
            <w:pPr>
              <w:pStyle w:val="Heading4"/>
            </w:pPr>
            <w:r>
              <w:t xml:space="preserve">The creation of this application used QT native functions </w:t>
            </w:r>
            <w:r w:rsidR="0072224E">
              <w:t xml:space="preserve">and instead of using a database to store </w:t>
            </w:r>
            <w:r w:rsidR="00E33206">
              <w:t>data a local JSON format is used to further simplify and minimize the size of the application.</w:t>
            </w:r>
            <w:r w:rsidR="00852734">
              <w:t xml:space="preserve"> The application is completely functional while a few future implementations are possible with further development</w:t>
            </w:r>
            <w:r w:rsidR="004D049B">
              <w:t>. Further clarification will be done below</w:t>
            </w:r>
            <w:r w:rsidR="00C31024">
              <w:t>.</w:t>
            </w:r>
          </w:p>
        </w:tc>
        <w:tc>
          <w:tcPr>
            <w:tcW w:w="425" w:type="dxa"/>
          </w:tcPr>
          <w:p w14:paraId="49145600" w14:textId="77777777" w:rsidR="001205A1" w:rsidRDefault="001205A1" w:rsidP="005A2DF7"/>
        </w:tc>
      </w:tr>
      <w:tr w:rsidR="00637B83" w14:paraId="049E1E17" w14:textId="77777777" w:rsidTr="00216DB3">
        <w:trPr>
          <w:trHeight w:val="383"/>
        </w:trPr>
        <w:tc>
          <w:tcPr>
            <w:tcW w:w="426" w:type="dxa"/>
          </w:tcPr>
          <w:p w14:paraId="66F0745A" w14:textId="77777777" w:rsidR="00637B83" w:rsidRDefault="00637B83" w:rsidP="005A2DF7"/>
        </w:tc>
        <w:tc>
          <w:tcPr>
            <w:tcW w:w="9922" w:type="dxa"/>
            <w:gridSpan w:val="2"/>
            <w:tcBorders>
              <w:top w:val="single" w:sz="18" w:space="0" w:color="26414C" w:themeColor="accent5" w:themeShade="40"/>
            </w:tcBorders>
            <w:shd w:val="clear" w:color="auto" w:fill="FFFFFF" w:themeFill="background1"/>
          </w:tcPr>
          <w:p w14:paraId="25CD31DE" w14:textId="77777777" w:rsidR="00637B83" w:rsidRDefault="00C31024" w:rsidP="000F0731">
            <w:pPr>
              <w:pStyle w:val="Heading5"/>
            </w:pPr>
            <w:r>
              <w:t>Scope and Functionality</w:t>
            </w:r>
          </w:p>
          <w:p w14:paraId="618B2AD8" w14:textId="77777777" w:rsidR="00C31024" w:rsidRDefault="00C31024" w:rsidP="00A33926">
            <w:pPr>
              <w:pStyle w:val="Text"/>
            </w:pPr>
          </w:p>
          <w:p w14:paraId="664FE000" w14:textId="77777777" w:rsidR="00A33926" w:rsidRDefault="00A33926" w:rsidP="00A33926">
            <w:pPr>
              <w:pStyle w:val="Text"/>
            </w:pPr>
            <w:r>
              <w:t>The requirements of the software are as follows:</w:t>
            </w:r>
          </w:p>
          <w:p w14:paraId="49B67EA2" w14:textId="77777777" w:rsidR="00A33926" w:rsidRDefault="00A33926" w:rsidP="00A33926">
            <w:pPr>
              <w:pStyle w:val="Text"/>
            </w:pPr>
          </w:p>
          <w:p w14:paraId="1A619E16" w14:textId="77777777" w:rsidR="00A33926" w:rsidRDefault="00FD7780" w:rsidP="00A33926">
            <w:pPr>
              <w:pStyle w:val="Text"/>
              <w:numPr>
                <w:ilvl w:val="0"/>
                <w:numId w:val="1"/>
              </w:numPr>
            </w:pPr>
            <w:r>
              <w:t>The user can add any RSS feed he needs</w:t>
            </w:r>
          </w:p>
          <w:p w14:paraId="0D1F40AC" w14:textId="77777777" w:rsidR="00FD7780" w:rsidRDefault="00FD7780" w:rsidP="00A33926">
            <w:pPr>
              <w:pStyle w:val="Text"/>
              <w:numPr>
                <w:ilvl w:val="0"/>
                <w:numId w:val="1"/>
              </w:numPr>
            </w:pPr>
            <w:r>
              <w:t xml:space="preserve">Needs a straightforward </w:t>
            </w:r>
            <w:r w:rsidR="00AC43FC">
              <w:t>process</w:t>
            </w:r>
          </w:p>
          <w:p w14:paraId="0A32D943" w14:textId="7EFA4D31" w:rsidR="00AC43FC" w:rsidRDefault="00222995" w:rsidP="00A33926">
            <w:pPr>
              <w:pStyle w:val="Text"/>
              <w:numPr>
                <w:ilvl w:val="0"/>
                <w:numId w:val="1"/>
              </w:numPr>
            </w:pPr>
            <w:r>
              <w:t>The i</w:t>
            </w:r>
            <w:r w:rsidR="00AC43FC">
              <w:t xml:space="preserve">nterface needs to be simple and </w:t>
            </w:r>
            <w:proofErr w:type="gramStart"/>
            <w:r w:rsidR="00AC43FC">
              <w:t>minimal</w:t>
            </w:r>
            <w:proofErr w:type="gramEnd"/>
          </w:p>
          <w:p w14:paraId="4746C726" w14:textId="77777777" w:rsidR="00AC43FC" w:rsidRDefault="00AC43FC" w:rsidP="00A33926">
            <w:pPr>
              <w:pStyle w:val="Text"/>
              <w:numPr>
                <w:ilvl w:val="0"/>
                <w:numId w:val="1"/>
              </w:numPr>
            </w:pPr>
            <w:r>
              <w:t>User should be able to remove and add new feeds as he wishes</w:t>
            </w:r>
          </w:p>
          <w:p w14:paraId="3F0CD9A0" w14:textId="77777777" w:rsidR="00AC43FC" w:rsidRDefault="007F414F" w:rsidP="00A33926">
            <w:pPr>
              <w:pStyle w:val="Text"/>
              <w:numPr>
                <w:ilvl w:val="0"/>
                <w:numId w:val="1"/>
              </w:numPr>
            </w:pPr>
            <w:r>
              <w:t>RSS feed topics need to be updated instantly</w:t>
            </w:r>
          </w:p>
          <w:p w14:paraId="3C45F57E" w14:textId="3205627D" w:rsidR="007F414F" w:rsidRDefault="00222995" w:rsidP="00A33926">
            <w:pPr>
              <w:pStyle w:val="Text"/>
              <w:numPr>
                <w:ilvl w:val="0"/>
                <w:numId w:val="1"/>
              </w:numPr>
            </w:pPr>
            <w:r>
              <w:t>The a</w:t>
            </w:r>
            <w:r w:rsidR="007F414F">
              <w:t xml:space="preserve">pp needs to run on minimum system </w:t>
            </w:r>
            <w:proofErr w:type="gramStart"/>
            <w:r w:rsidR="007F414F">
              <w:t>resources</w:t>
            </w:r>
            <w:proofErr w:type="gramEnd"/>
          </w:p>
          <w:p w14:paraId="391721E8" w14:textId="6664CA98" w:rsidR="00ED2750" w:rsidRDefault="00ED2750" w:rsidP="00A33926">
            <w:pPr>
              <w:pStyle w:val="Text"/>
              <w:numPr>
                <w:ilvl w:val="0"/>
                <w:numId w:val="1"/>
              </w:numPr>
            </w:pPr>
            <w:r>
              <w:t xml:space="preserve">User should be able to instantly access </w:t>
            </w:r>
            <w:r w:rsidR="00222995">
              <w:t>their</w:t>
            </w:r>
            <w:r>
              <w:t xml:space="preserve"> daily </w:t>
            </w:r>
            <w:proofErr w:type="gramStart"/>
            <w:r>
              <w:t>feeds</w:t>
            </w:r>
            <w:proofErr w:type="gramEnd"/>
          </w:p>
          <w:p w14:paraId="0920A701" w14:textId="43BD1A5C" w:rsidR="0037152B" w:rsidRDefault="0037152B" w:rsidP="00A33926">
            <w:pPr>
              <w:pStyle w:val="Text"/>
              <w:numPr>
                <w:ilvl w:val="0"/>
                <w:numId w:val="1"/>
              </w:numPr>
            </w:pPr>
            <w:r>
              <w:t xml:space="preserve">User can exit at any time and data needs to be saved and should stay persistent during </w:t>
            </w:r>
            <w:r w:rsidR="00222995">
              <w:t xml:space="preserve">the </w:t>
            </w:r>
            <w:r>
              <w:t xml:space="preserve">next opening of the </w:t>
            </w:r>
            <w:proofErr w:type="gramStart"/>
            <w:r>
              <w:t>application</w:t>
            </w:r>
            <w:proofErr w:type="gramEnd"/>
          </w:p>
          <w:p w14:paraId="4DF0FB10" w14:textId="24AC0E1B" w:rsidR="00001E94" w:rsidRDefault="00001E94" w:rsidP="00A33926">
            <w:pPr>
              <w:pStyle w:val="Text"/>
              <w:numPr>
                <w:ilvl w:val="0"/>
                <w:numId w:val="1"/>
              </w:numPr>
            </w:pPr>
            <w:r>
              <w:t>User can view all information within the same application</w:t>
            </w:r>
          </w:p>
          <w:p w14:paraId="1063808D" w14:textId="77777777" w:rsidR="00001E94" w:rsidRDefault="00001E94" w:rsidP="00001E94">
            <w:pPr>
              <w:pStyle w:val="Text"/>
              <w:ind w:left="720"/>
            </w:pPr>
          </w:p>
          <w:p w14:paraId="31AC87CC" w14:textId="28DAE110" w:rsidR="00001E94" w:rsidRPr="00C31024" w:rsidRDefault="00001E94" w:rsidP="00001E94">
            <w:pPr>
              <w:pStyle w:val="Text"/>
            </w:pPr>
            <w:r>
              <w:t>All the above has been implemented in the application except for the viewing of info within the same application due to time constraints and depreciated functionalities in the latest version of QT</w:t>
            </w:r>
            <w:r w:rsidR="004F5CD5">
              <w:t>.</w:t>
            </w:r>
          </w:p>
        </w:tc>
        <w:tc>
          <w:tcPr>
            <w:tcW w:w="425" w:type="dxa"/>
          </w:tcPr>
          <w:p w14:paraId="42E2748D" w14:textId="77777777" w:rsidR="00637B83" w:rsidRDefault="00637B83" w:rsidP="005A2DF7"/>
        </w:tc>
      </w:tr>
    </w:tbl>
    <w:p w14:paraId="304E3C68" w14:textId="77777777" w:rsidR="00D84336" w:rsidRDefault="00D84336">
      <w:r>
        <w:br w:type="page"/>
      </w:r>
    </w:p>
    <w:p w14:paraId="2F17840E" w14:textId="12CD28E0" w:rsidR="00D84336" w:rsidRDefault="00D84336">
      <w:r w:rsidRPr="002B6593">
        <w:rPr>
          <w:noProof/>
          <w:lang w:val="en-AU" w:eastAsia="en-AU"/>
        </w:rPr>
        <w:lastRenderedPageBreak/>
        <mc:AlternateContent>
          <mc:Choice Requires="wps">
            <w:drawing>
              <wp:anchor distT="0" distB="0" distL="114300" distR="114300" simplePos="0" relativeHeight="251645952" behindDoc="1" locked="0" layoutInCell="1" allowOverlap="1" wp14:anchorId="4EF9FBBD" wp14:editId="6C8AE387">
                <wp:simplePos x="0" y="0"/>
                <wp:positionH relativeFrom="page">
                  <wp:posOffset>-1270</wp:posOffset>
                </wp:positionH>
                <wp:positionV relativeFrom="paragraph">
                  <wp:posOffset>1270</wp:posOffset>
                </wp:positionV>
                <wp:extent cx="7773671" cy="10060941"/>
                <wp:effectExtent l="0" t="0" r="0" b="0"/>
                <wp:wrapNone/>
                <wp:docPr id="2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1" cy="1006094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26994A07" id="Shape" o:spid="_x0000_s1026" alt="&quot;&quot;" style="position:absolute;margin-left:-.1pt;margin-top:.1pt;width:612.1pt;height:792.2pt;z-index:-251704320;visibility:visible;mso-wrap-style:square;mso-wrap-distance-left:9pt;mso-wrap-distance-top:0;mso-wrap-distance-right:9pt;mso-wrap-distance-bottom:0;mso-position-horizontal:absolute;mso-position-horizontal-relative:page;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ff1571 [3205]" stroked="f" strokeweight="1pt">
                <v:fill color2="#fdc082 [3206]" angle="90" focus="100%" type="gradient"/>
                <v:stroke miterlimit="4" joinstyle="miter"/>
                <v:path arrowok="t" o:extrusionok="f" o:connecttype="custom" o:connectlocs="3886836,5030471;3886836,5030471;3886836,5030471;3886836,5030471" o:connectangles="0,90,180,270"/>
                <w10:wrap anchorx="page"/>
              </v:shape>
            </w:pict>
          </mc:Fallback>
        </mc:AlternateContent>
      </w:r>
    </w:p>
    <w:p w14:paraId="73F3A835" w14:textId="36C9E267" w:rsidR="00D84336" w:rsidRDefault="00D84336">
      <w:r>
        <w:rPr>
          <w:noProof/>
        </w:rPr>
        <mc:AlternateContent>
          <mc:Choice Requires="wps">
            <w:drawing>
              <wp:anchor distT="0" distB="0" distL="114300" distR="114300" simplePos="0" relativeHeight="251646976" behindDoc="0" locked="0" layoutInCell="1" allowOverlap="1" wp14:anchorId="735C2224" wp14:editId="285A1B94">
                <wp:simplePos x="0" y="0"/>
                <wp:positionH relativeFrom="column">
                  <wp:posOffset>281940</wp:posOffset>
                </wp:positionH>
                <wp:positionV relativeFrom="paragraph">
                  <wp:posOffset>570231</wp:posOffset>
                </wp:positionV>
                <wp:extent cx="6286500" cy="5372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6286500" cy="53721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145C98B" w14:textId="7C021625" w:rsidR="009C7CBC" w:rsidRDefault="00653239" w:rsidP="009C7CBC">
                            <w:pPr>
                              <w:pStyle w:val="Heading5"/>
                            </w:pPr>
                            <w:r>
                              <w:t>Bugs and Issues</w:t>
                            </w:r>
                          </w:p>
                          <w:p w14:paraId="771883B9" w14:textId="02823AD6" w:rsidR="00653239" w:rsidRDefault="00653239" w:rsidP="00653239"/>
                          <w:p w14:paraId="5917C323" w14:textId="42F94DD0" w:rsidR="00653239" w:rsidRDefault="00653239" w:rsidP="00653239">
                            <w:pPr>
                              <w:pStyle w:val="Text"/>
                            </w:pPr>
                            <w:r>
                              <w:t xml:space="preserve">The initial plan of the application was to display the selected RSS Topic within the application </w:t>
                            </w:r>
                            <w:r w:rsidR="00222995">
                              <w:t>itself</w:t>
                            </w:r>
                            <w:r>
                              <w:t xml:space="preserve"> but </w:t>
                            </w:r>
                            <w:proofErr w:type="spellStart"/>
                            <w:r w:rsidR="006C31E3">
                              <w:t>QtWebEngine</w:t>
                            </w:r>
                            <w:proofErr w:type="spellEnd"/>
                            <w:r w:rsidR="006C31E3">
                              <w:t xml:space="preserve"> </w:t>
                            </w:r>
                            <w:r w:rsidR="000B26F8">
                              <w:t xml:space="preserve">elements needed for this function have been depreciated and have been replaced by </w:t>
                            </w:r>
                            <w:r w:rsidR="009B6DDE">
                              <w:t xml:space="preserve">Chromium based widgets which need additional programming function which were not completed due to time constraints. </w:t>
                            </w:r>
                            <w:r w:rsidR="00222995">
                              <w:t>Instead,</w:t>
                            </w:r>
                            <w:r w:rsidR="009B6DDE">
                              <w:t xml:space="preserve"> I have opted to opening </w:t>
                            </w:r>
                            <w:r w:rsidR="00B16CA8">
                              <w:t>news feed topics through the default installed web browser of your desktop</w:t>
                            </w:r>
                            <w:r w:rsidR="00D760AF">
                              <w:t>.</w:t>
                            </w:r>
                          </w:p>
                          <w:p w14:paraId="23085B1A" w14:textId="129BC406" w:rsidR="00D760AF" w:rsidRDefault="00D760AF" w:rsidP="00653239">
                            <w:pPr>
                              <w:pStyle w:val="Text"/>
                            </w:pPr>
                          </w:p>
                          <w:p w14:paraId="7CBBC9E8" w14:textId="4A1DE8C2" w:rsidR="00D760AF" w:rsidRDefault="00D760AF" w:rsidP="00653239">
                            <w:pPr>
                              <w:pStyle w:val="Text"/>
                            </w:pPr>
                            <w:r>
                              <w:t>Bugs:</w:t>
                            </w:r>
                          </w:p>
                          <w:p w14:paraId="787748EB" w14:textId="7AA2EE99" w:rsidR="00D760AF" w:rsidRDefault="00D760AF" w:rsidP="00D760AF">
                            <w:pPr>
                              <w:pStyle w:val="Text"/>
                              <w:numPr>
                                <w:ilvl w:val="0"/>
                                <w:numId w:val="2"/>
                              </w:numPr>
                            </w:pPr>
                            <w:r>
                              <w:t xml:space="preserve">Some </w:t>
                            </w:r>
                            <w:r w:rsidR="00CF2BF9">
                              <w:t xml:space="preserve">feed topics may not display on </w:t>
                            </w:r>
                            <w:r w:rsidR="009D6A2A">
                              <w:t>W</w:t>
                            </w:r>
                            <w:r w:rsidR="00CF2BF9">
                              <w:t>indows</w:t>
                            </w:r>
                            <w:r w:rsidR="009D6A2A">
                              <w:t xml:space="preserve"> platform</w:t>
                            </w:r>
                            <w:r w:rsidR="00CF2BF9">
                              <w:t xml:space="preserve">. Clicking on the </w:t>
                            </w:r>
                            <w:r w:rsidR="00E93C54">
                              <w:t xml:space="preserve">topic or link a few times resolves this issue. Bug seems to be </w:t>
                            </w:r>
                            <w:r w:rsidR="009D6A2A">
                              <w:t>due to a windows communication error through SSL authentication.</w:t>
                            </w:r>
                          </w:p>
                          <w:p w14:paraId="57A85459" w14:textId="77777777" w:rsidR="0056675A" w:rsidRDefault="0056675A" w:rsidP="0056675A">
                            <w:pPr>
                              <w:pStyle w:val="Text"/>
                              <w:ind w:left="720"/>
                            </w:pPr>
                          </w:p>
                          <w:p w14:paraId="7CECDCFA" w14:textId="07C88EBF" w:rsidR="009D6A2A" w:rsidRDefault="009D6A2A" w:rsidP="00D760AF">
                            <w:pPr>
                              <w:pStyle w:val="Text"/>
                              <w:numPr>
                                <w:ilvl w:val="0"/>
                                <w:numId w:val="2"/>
                              </w:numPr>
                            </w:pPr>
                            <w:r>
                              <w:t xml:space="preserve">Some RSS feeds will not display at all on Windows platform at all. </w:t>
                            </w:r>
                            <w:r w:rsidR="00687B70">
                              <w:t xml:space="preserve">To overcome this the user needs to install OpenSSL Separately. Packaging the OpenSSL package with the windows </w:t>
                            </w:r>
                            <w:r w:rsidR="0056675A">
                              <w:t>installer is a possible fix for this.</w:t>
                            </w:r>
                          </w:p>
                          <w:p w14:paraId="3A233508" w14:textId="77777777" w:rsidR="009902FE" w:rsidRDefault="009902FE" w:rsidP="009902FE">
                            <w:pPr>
                              <w:pStyle w:val="ListParagraph"/>
                            </w:pPr>
                          </w:p>
                          <w:p w14:paraId="3418E558" w14:textId="153F8EEC" w:rsidR="009902FE" w:rsidRDefault="009902FE" w:rsidP="009902FE">
                            <w:pPr>
                              <w:pStyle w:val="Heading5"/>
                            </w:pPr>
                            <w:r>
                              <w:t>Supported Platforms</w:t>
                            </w:r>
                          </w:p>
                          <w:p w14:paraId="425ABB71" w14:textId="2DD5B15F" w:rsidR="009902FE" w:rsidRDefault="009902FE" w:rsidP="009902FE"/>
                          <w:p w14:paraId="7A0262C0" w14:textId="200F78D2" w:rsidR="009902FE" w:rsidRDefault="009902FE" w:rsidP="009902FE">
                            <w:pPr>
                              <w:pStyle w:val="Text"/>
                            </w:pPr>
                            <w:r>
                              <w:t>The app has been compiled and run on the Following platforms</w:t>
                            </w:r>
                            <w:r w:rsidR="004F7637">
                              <w:t>:</w:t>
                            </w:r>
                          </w:p>
                          <w:p w14:paraId="0C9AD4DA" w14:textId="2AE46A64" w:rsidR="004F7637" w:rsidRDefault="004F7637" w:rsidP="009902FE">
                            <w:pPr>
                              <w:pStyle w:val="Text"/>
                            </w:pPr>
                          </w:p>
                          <w:p w14:paraId="17D244D7" w14:textId="617FF0A4" w:rsidR="004F7637" w:rsidRDefault="00B30F44" w:rsidP="00B30F44">
                            <w:pPr>
                              <w:pStyle w:val="Text"/>
                              <w:numPr>
                                <w:ilvl w:val="0"/>
                                <w:numId w:val="3"/>
                              </w:numPr>
                            </w:pPr>
                            <w:r>
                              <w:t>Ubuntu 20.04.</w:t>
                            </w:r>
                            <w:r w:rsidR="00293D0A">
                              <w:t>1 LTS</w:t>
                            </w:r>
                          </w:p>
                          <w:p w14:paraId="043FB27A" w14:textId="561A1EE0" w:rsidR="00293D0A" w:rsidRDefault="00293D0A" w:rsidP="00B30F44">
                            <w:pPr>
                              <w:pStyle w:val="Text"/>
                              <w:numPr>
                                <w:ilvl w:val="0"/>
                                <w:numId w:val="3"/>
                              </w:numPr>
                            </w:pPr>
                            <w:r>
                              <w:t xml:space="preserve">Windows 10 Pro </w:t>
                            </w:r>
                            <w:r w:rsidR="004E2452">
                              <w:t xml:space="preserve">Build </w:t>
                            </w:r>
                            <w:r w:rsidR="004E2452" w:rsidRPr="004E2452">
                              <w:t>19042.685</w:t>
                            </w:r>
                          </w:p>
                          <w:p w14:paraId="431F4AD8" w14:textId="228727A6" w:rsidR="004E2452" w:rsidRDefault="004E2452" w:rsidP="004E2452">
                            <w:pPr>
                              <w:pStyle w:val="Text"/>
                            </w:pPr>
                          </w:p>
                          <w:p w14:paraId="3608C35A" w14:textId="72AEE231" w:rsidR="004E2452" w:rsidRDefault="004E2452" w:rsidP="004E2452">
                            <w:pPr>
                              <w:pStyle w:val="Text"/>
                            </w:pPr>
                            <w:r>
                              <w:t xml:space="preserve">MacOS compatibility is </w:t>
                            </w:r>
                            <w:r w:rsidR="00570368">
                              <w:t>possible but not tested.</w:t>
                            </w:r>
                          </w:p>
                          <w:p w14:paraId="3A285D8C" w14:textId="3999A57E" w:rsidR="00570368" w:rsidRDefault="00570368" w:rsidP="004E2452">
                            <w:pPr>
                              <w:pStyle w:val="Text"/>
                            </w:pPr>
                          </w:p>
                          <w:p w14:paraId="566EA040" w14:textId="2E68B24A" w:rsidR="00570368" w:rsidRPr="009902FE" w:rsidRDefault="00570368" w:rsidP="004E2452">
                            <w:pPr>
                              <w:pStyle w:val="Text"/>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35C2224" id="_x0000_t202" coordsize="21600,21600" o:spt="202" path="m,l,21600r21600,l21600,xe">
                <v:stroke joinstyle="miter"/>
                <v:path gradientshapeok="t" o:connecttype="rect"/>
              </v:shapetype>
              <v:shape id="Text Box 4" o:spid="_x0000_s1026" type="#_x0000_t202" style="position:absolute;margin-left:22.2pt;margin-top:44.9pt;width:495pt;height:42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" filled="f" stroked="f" strokeweight="1pt">
                <v:stroke miterlimit="4"/>
                <v:textbox inset="4pt,4pt,4pt,4pt">
                  <w:txbxContent>
                    <w:p w14:paraId="2145C98B" w14:textId="7C021625" w:rsidR="009C7CBC" w:rsidRDefault="00653239" w:rsidP="009C7CBC">
                      <w:pPr>
                        <w:pStyle w:val="Heading5"/>
                      </w:pPr>
                      <w:r>
                        <w:t>Bugs and Issues</w:t>
                      </w:r>
                    </w:p>
                    <w:p w14:paraId="771883B9" w14:textId="02823AD6" w:rsidR="00653239" w:rsidRDefault="00653239" w:rsidP="00653239"/>
                    <w:p w14:paraId="5917C323" w14:textId="42F94DD0" w:rsidR="00653239" w:rsidRDefault="00653239" w:rsidP="00653239">
                      <w:pPr>
                        <w:pStyle w:val="Text"/>
                      </w:pPr>
                      <w:r>
                        <w:t xml:space="preserve">The initial plan of the application was to display the selected RSS Topic within the application </w:t>
                      </w:r>
                      <w:r w:rsidR="00222995">
                        <w:t>itself</w:t>
                      </w:r>
                      <w:r>
                        <w:t xml:space="preserve"> but </w:t>
                      </w:r>
                      <w:proofErr w:type="spellStart"/>
                      <w:r w:rsidR="006C31E3">
                        <w:t>QtWebEngine</w:t>
                      </w:r>
                      <w:proofErr w:type="spellEnd"/>
                      <w:r w:rsidR="006C31E3">
                        <w:t xml:space="preserve"> </w:t>
                      </w:r>
                      <w:r w:rsidR="000B26F8">
                        <w:t xml:space="preserve">elements needed for this function have been depreciated and have been replaced by </w:t>
                      </w:r>
                      <w:r w:rsidR="009B6DDE">
                        <w:t xml:space="preserve">Chromium based widgets which need additional programming function which were not completed due to time constraints. </w:t>
                      </w:r>
                      <w:r w:rsidR="00222995">
                        <w:t>Instead,</w:t>
                      </w:r>
                      <w:r w:rsidR="009B6DDE">
                        <w:t xml:space="preserve"> I have opted to opening </w:t>
                      </w:r>
                      <w:r w:rsidR="00B16CA8">
                        <w:t>news feed topics through the default installed web browser of your desktop</w:t>
                      </w:r>
                      <w:r w:rsidR="00D760AF">
                        <w:t>.</w:t>
                      </w:r>
                    </w:p>
                    <w:p w14:paraId="23085B1A" w14:textId="129BC406" w:rsidR="00D760AF" w:rsidRDefault="00D760AF" w:rsidP="00653239">
                      <w:pPr>
                        <w:pStyle w:val="Text"/>
                      </w:pPr>
                    </w:p>
                    <w:p w14:paraId="7CBBC9E8" w14:textId="4A1DE8C2" w:rsidR="00D760AF" w:rsidRDefault="00D760AF" w:rsidP="00653239">
                      <w:pPr>
                        <w:pStyle w:val="Text"/>
                      </w:pPr>
                      <w:r>
                        <w:t>Bugs:</w:t>
                      </w:r>
                    </w:p>
                    <w:p w14:paraId="787748EB" w14:textId="7AA2EE99" w:rsidR="00D760AF" w:rsidRDefault="00D760AF" w:rsidP="00D760AF">
                      <w:pPr>
                        <w:pStyle w:val="Text"/>
                        <w:numPr>
                          <w:ilvl w:val="0"/>
                          <w:numId w:val="2"/>
                        </w:numPr>
                      </w:pPr>
                      <w:r>
                        <w:t xml:space="preserve">Some </w:t>
                      </w:r>
                      <w:r w:rsidR="00CF2BF9">
                        <w:t xml:space="preserve">feed topics may not display on </w:t>
                      </w:r>
                      <w:r w:rsidR="009D6A2A">
                        <w:t>W</w:t>
                      </w:r>
                      <w:r w:rsidR="00CF2BF9">
                        <w:t>indows</w:t>
                      </w:r>
                      <w:r w:rsidR="009D6A2A">
                        <w:t xml:space="preserve"> platform</w:t>
                      </w:r>
                      <w:r w:rsidR="00CF2BF9">
                        <w:t xml:space="preserve">. Clicking on the </w:t>
                      </w:r>
                      <w:r w:rsidR="00E93C54">
                        <w:t xml:space="preserve">topic or link a few times resolves this issue. Bug seems to be </w:t>
                      </w:r>
                      <w:r w:rsidR="009D6A2A">
                        <w:t>due to a windows communication error through SSL authentication.</w:t>
                      </w:r>
                    </w:p>
                    <w:p w14:paraId="57A85459" w14:textId="77777777" w:rsidR="0056675A" w:rsidRDefault="0056675A" w:rsidP="0056675A">
                      <w:pPr>
                        <w:pStyle w:val="Text"/>
                        <w:ind w:left="720"/>
                      </w:pPr>
                    </w:p>
                    <w:p w14:paraId="7CECDCFA" w14:textId="07C88EBF" w:rsidR="009D6A2A" w:rsidRDefault="009D6A2A" w:rsidP="00D760AF">
                      <w:pPr>
                        <w:pStyle w:val="Text"/>
                        <w:numPr>
                          <w:ilvl w:val="0"/>
                          <w:numId w:val="2"/>
                        </w:numPr>
                      </w:pPr>
                      <w:r>
                        <w:t xml:space="preserve">Some RSS feeds will not display at all on Windows platform at all. </w:t>
                      </w:r>
                      <w:r w:rsidR="00687B70">
                        <w:t xml:space="preserve">To overcome this the user needs to install OpenSSL Separately. Packaging the OpenSSL package with the windows </w:t>
                      </w:r>
                      <w:r w:rsidR="0056675A">
                        <w:t>installer is a possible fix for this.</w:t>
                      </w:r>
                    </w:p>
                    <w:p w14:paraId="3A233508" w14:textId="77777777" w:rsidR="009902FE" w:rsidRDefault="009902FE" w:rsidP="009902FE">
                      <w:pPr>
                        <w:pStyle w:val="ListParagraph"/>
                      </w:pPr>
                    </w:p>
                    <w:p w14:paraId="3418E558" w14:textId="153F8EEC" w:rsidR="009902FE" w:rsidRDefault="009902FE" w:rsidP="009902FE">
                      <w:pPr>
                        <w:pStyle w:val="Heading5"/>
                      </w:pPr>
                      <w:r>
                        <w:t>Supported Platforms</w:t>
                      </w:r>
                    </w:p>
                    <w:p w14:paraId="425ABB71" w14:textId="2DD5B15F" w:rsidR="009902FE" w:rsidRDefault="009902FE" w:rsidP="009902FE"/>
                    <w:p w14:paraId="7A0262C0" w14:textId="200F78D2" w:rsidR="009902FE" w:rsidRDefault="009902FE" w:rsidP="009902FE">
                      <w:pPr>
                        <w:pStyle w:val="Text"/>
                      </w:pPr>
                      <w:r>
                        <w:t>The app has been compiled and run on the Following platforms</w:t>
                      </w:r>
                      <w:r w:rsidR="004F7637">
                        <w:t>:</w:t>
                      </w:r>
                    </w:p>
                    <w:p w14:paraId="0C9AD4DA" w14:textId="2AE46A64" w:rsidR="004F7637" w:rsidRDefault="004F7637" w:rsidP="009902FE">
                      <w:pPr>
                        <w:pStyle w:val="Text"/>
                      </w:pPr>
                    </w:p>
                    <w:p w14:paraId="17D244D7" w14:textId="617FF0A4" w:rsidR="004F7637" w:rsidRDefault="00B30F44" w:rsidP="00B30F44">
                      <w:pPr>
                        <w:pStyle w:val="Text"/>
                        <w:numPr>
                          <w:ilvl w:val="0"/>
                          <w:numId w:val="3"/>
                        </w:numPr>
                      </w:pPr>
                      <w:r>
                        <w:t>Ubuntu 20.04.</w:t>
                      </w:r>
                      <w:r w:rsidR="00293D0A">
                        <w:t>1 LTS</w:t>
                      </w:r>
                    </w:p>
                    <w:p w14:paraId="043FB27A" w14:textId="561A1EE0" w:rsidR="00293D0A" w:rsidRDefault="00293D0A" w:rsidP="00B30F44">
                      <w:pPr>
                        <w:pStyle w:val="Text"/>
                        <w:numPr>
                          <w:ilvl w:val="0"/>
                          <w:numId w:val="3"/>
                        </w:numPr>
                      </w:pPr>
                      <w:r>
                        <w:t xml:space="preserve">Windows 10 Pro </w:t>
                      </w:r>
                      <w:r w:rsidR="004E2452">
                        <w:t xml:space="preserve">Build </w:t>
                      </w:r>
                      <w:r w:rsidR="004E2452" w:rsidRPr="004E2452">
                        <w:t>19042.685</w:t>
                      </w:r>
                    </w:p>
                    <w:p w14:paraId="431F4AD8" w14:textId="228727A6" w:rsidR="004E2452" w:rsidRDefault="004E2452" w:rsidP="004E2452">
                      <w:pPr>
                        <w:pStyle w:val="Text"/>
                      </w:pPr>
                    </w:p>
                    <w:p w14:paraId="3608C35A" w14:textId="72AEE231" w:rsidR="004E2452" w:rsidRDefault="004E2452" w:rsidP="004E2452">
                      <w:pPr>
                        <w:pStyle w:val="Text"/>
                      </w:pPr>
                      <w:r>
                        <w:t xml:space="preserve">MacOS compatibility is </w:t>
                      </w:r>
                      <w:r w:rsidR="00570368">
                        <w:t>possible but not tested.</w:t>
                      </w:r>
                    </w:p>
                    <w:p w14:paraId="3A285D8C" w14:textId="3999A57E" w:rsidR="00570368" w:rsidRDefault="00570368" w:rsidP="004E2452">
                      <w:pPr>
                        <w:pStyle w:val="Text"/>
                      </w:pPr>
                    </w:p>
                    <w:p w14:paraId="566EA040" w14:textId="2E68B24A" w:rsidR="00570368" w:rsidRPr="009902FE" w:rsidRDefault="00570368" w:rsidP="004E2452">
                      <w:pPr>
                        <w:pStyle w:val="Text"/>
                      </w:pPr>
                    </w:p>
                  </w:txbxContent>
                </v:textbox>
              </v:shape>
            </w:pict>
          </mc:Fallback>
        </mc:AlternateContent>
      </w:r>
      <w:r>
        <w:br w:type="page"/>
      </w:r>
    </w:p>
    <w:p w14:paraId="585CA86E" w14:textId="0186A157" w:rsidR="00FC1801" w:rsidRDefault="00312190">
      <w:r w:rsidRPr="002B6593">
        <w:rPr>
          <w:noProof/>
          <w:lang w:val="en-AU" w:eastAsia="en-AU"/>
        </w:rPr>
        <w:lastRenderedPageBreak/>
        <mc:AlternateContent>
          <mc:Choice Requires="wps">
            <w:drawing>
              <wp:anchor distT="0" distB="0" distL="114300" distR="114300" simplePos="0" relativeHeight="251649024" behindDoc="1" locked="0" layoutInCell="1" allowOverlap="1" wp14:anchorId="08F4C970" wp14:editId="7AA1B977">
                <wp:simplePos x="0" y="0"/>
                <wp:positionH relativeFrom="page">
                  <wp:align>right</wp:align>
                </wp:positionH>
                <wp:positionV relativeFrom="paragraph">
                  <wp:posOffset>-271780</wp:posOffset>
                </wp:positionV>
                <wp:extent cx="7773671" cy="10060941"/>
                <wp:effectExtent l="0" t="0" r="0" b="0"/>
                <wp:wrapNone/>
                <wp:docPr id="7"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1" cy="1006094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6CA5E544" id="Shape" o:spid="_x0000_s1026" alt="&quot;&quot;" style="position:absolute;margin-left:560.9pt;margin-top:-21.4pt;width:612.1pt;height:792.2pt;z-index:-251689984;visibility:visible;mso-wrap-style:square;mso-wrap-distance-left:9pt;mso-wrap-distance-top:0;mso-wrap-distance-right:9pt;mso-wrap-distance-bottom:0;mso-position-horizontal:right;mso-position-horizontal-relative:page;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ff1571 [3205]" stroked="f" strokeweight="1pt">
                <v:fill color2="#fdc082 [3206]" angle="90" focus="100%" type="gradient"/>
                <v:stroke miterlimit="4" joinstyle="miter"/>
                <v:path arrowok="t" o:extrusionok="f" o:connecttype="custom" o:connectlocs="3886836,5030471;3886836,5030471;3886836,5030471;3886836,5030471" o:connectangles="0,90,180,270"/>
                <w10:wrap anchorx="page"/>
              </v:shape>
            </w:pict>
          </mc:Fallback>
        </mc:AlternateContent>
      </w:r>
    </w:p>
    <w:tbl>
      <w:tblPr>
        <w:tblpPr w:leftFromText="180" w:rightFromText="180" w:vertAnchor="text" w:horzAnchor="margin" w:tblpY="6287"/>
        <w:tblW w:w="10773" w:type="dxa"/>
        <w:tblLayout w:type="fixed"/>
        <w:tblLook w:val="0600" w:firstRow="0" w:lastRow="0" w:firstColumn="0" w:lastColumn="0" w:noHBand="1" w:noVBand="1"/>
      </w:tblPr>
      <w:tblGrid>
        <w:gridCol w:w="426"/>
        <w:gridCol w:w="4961"/>
        <w:gridCol w:w="4961"/>
        <w:gridCol w:w="425"/>
      </w:tblGrid>
      <w:tr w:rsidR="00312190" w14:paraId="4814F6CD" w14:textId="77777777" w:rsidTr="00312190">
        <w:trPr>
          <w:trHeight w:val="410"/>
        </w:trPr>
        <w:tc>
          <w:tcPr>
            <w:tcW w:w="426" w:type="dxa"/>
            <w:shd w:val="clear" w:color="auto" w:fill="FFFFFF" w:themeFill="background1"/>
          </w:tcPr>
          <w:p w14:paraId="4AAB86B3" w14:textId="77777777" w:rsidR="00312190" w:rsidRDefault="00312190" w:rsidP="00312190"/>
        </w:tc>
        <w:tc>
          <w:tcPr>
            <w:tcW w:w="4961" w:type="dxa"/>
            <w:shd w:val="clear" w:color="auto" w:fill="FFFFFF" w:themeFill="background1"/>
          </w:tcPr>
          <w:p w14:paraId="315B5CAA" w14:textId="77777777" w:rsidR="00312190" w:rsidRDefault="00312190" w:rsidP="00312190"/>
        </w:tc>
        <w:tc>
          <w:tcPr>
            <w:tcW w:w="4961" w:type="dxa"/>
            <w:shd w:val="clear" w:color="auto" w:fill="FFFFFF" w:themeFill="background1"/>
          </w:tcPr>
          <w:p w14:paraId="18FEC538" w14:textId="3E368855" w:rsidR="00312190" w:rsidRDefault="00312190" w:rsidP="00312190"/>
        </w:tc>
        <w:tc>
          <w:tcPr>
            <w:tcW w:w="425" w:type="dxa"/>
            <w:shd w:val="clear" w:color="auto" w:fill="FFFFFF" w:themeFill="background1"/>
          </w:tcPr>
          <w:p w14:paraId="00E0B88F" w14:textId="77777777" w:rsidR="00312190" w:rsidRDefault="00312190" w:rsidP="00312190"/>
        </w:tc>
      </w:tr>
    </w:tbl>
    <w:p w14:paraId="40CE4ACE" w14:textId="1BFB24AA" w:rsidR="00312190" w:rsidRDefault="00200D04">
      <w:r>
        <w:rPr>
          <w:noProof/>
        </w:rPr>
        <w:drawing>
          <wp:anchor distT="0" distB="0" distL="114300" distR="114300" simplePos="0" relativeHeight="251651072" behindDoc="0" locked="0" layoutInCell="1" allowOverlap="1" wp14:anchorId="72908680" wp14:editId="34994536">
            <wp:simplePos x="0" y="0"/>
            <wp:positionH relativeFrom="margin">
              <wp:align>center</wp:align>
            </wp:positionH>
            <wp:positionV relativeFrom="paragraph">
              <wp:posOffset>4715510</wp:posOffset>
            </wp:positionV>
            <wp:extent cx="5523865" cy="2778125"/>
            <wp:effectExtent l="0" t="0" r="635"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550"/>
                    <a:stretch/>
                  </pic:blipFill>
                  <pic:spPr bwMode="auto">
                    <a:xfrm>
                      <a:off x="0" y="0"/>
                      <a:ext cx="5523865" cy="277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55CD">
        <w:rPr>
          <w:noProof/>
        </w:rPr>
        <mc:AlternateContent>
          <mc:Choice Requires="wps">
            <w:drawing>
              <wp:anchor distT="91440" distB="91440" distL="114300" distR="114300" simplePos="0" relativeHeight="251652096" behindDoc="0" locked="0" layoutInCell="1" allowOverlap="1" wp14:anchorId="54BC384F" wp14:editId="0CBA58D7">
                <wp:simplePos x="0" y="0"/>
                <wp:positionH relativeFrom="page">
                  <wp:posOffset>1773555</wp:posOffset>
                </wp:positionH>
                <wp:positionV relativeFrom="paragraph">
                  <wp:posOffset>7620000</wp:posOffset>
                </wp:positionV>
                <wp:extent cx="3474720" cy="1403985"/>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2A6129F" w14:textId="3D4E3466" w:rsidR="009255CD" w:rsidRDefault="009255CD">
                            <w:pPr>
                              <w:pBdr>
                                <w:top w:val="single" w:sz="24" w:space="8" w:color="3B4455" w:themeColor="accent1"/>
                                <w:bottom w:val="single" w:sz="24" w:space="8" w:color="3B4455" w:themeColor="accent1"/>
                              </w:pBdr>
                              <w:rPr>
                                <w:i/>
                                <w:iCs/>
                                <w:color w:val="3B4455" w:themeColor="accent1"/>
                              </w:rPr>
                            </w:pPr>
                            <w:r>
                              <w:rPr>
                                <w:i/>
                                <w:iCs/>
                                <w:color w:val="3B4455" w:themeColor="accent1"/>
                              </w:rPr>
                              <w:t xml:space="preserve">Successfully compiled on a Windows Platform. Image shows the application with along with the Windows OS information and </w:t>
                            </w:r>
                            <w:proofErr w:type="gramStart"/>
                            <w:r>
                              <w:rPr>
                                <w:i/>
                                <w:iCs/>
                                <w:color w:val="3B4455" w:themeColor="accent1"/>
                              </w:rPr>
                              <w:t>a</w:t>
                            </w:r>
                            <w:proofErr w:type="gramEnd"/>
                            <w:r>
                              <w:rPr>
                                <w:i/>
                                <w:iCs/>
                                <w:color w:val="3B4455" w:themeColor="accent1"/>
                              </w:rPr>
                              <w:t xml:space="preserve"> RSS feed </w:t>
                            </w:r>
                            <w:r w:rsidR="0004093C">
                              <w:rPr>
                                <w:i/>
                                <w:iCs/>
                                <w:color w:val="3B4455" w:themeColor="accent1"/>
                              </w:rPr>
                              <w:t>example in the background. The same RSS feed has been added to the application and is successfully displayed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4BC384F" id="Text Box 2" o:spid="_x0000_s1027" type="#_x0000_t202" style="position:absolute;margin-left:139.65pt;margin-top:600pt;width:273.6pt;height:110.55pt;z-index:25165209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" filled="f" stroked="f">
                <v:textbox style="mso-fit-shape-to-text:t">
                  <w:txbxContent>
                    <w:p w14:paraId="42A6129F" w14:textId="3D4E3466" w:rsidR="009255CD" w:rsidRDefault="009255CD">
                      <w:pPr>
                        <w:pBdr>
                          <w:top w:val="single" w:sz="24" w:space="8" w:color="3B4455" w:themeColor="accent1"/>
                          <w:bottom w:val="single" w:sz="24" w:space="8" w:color="3B4455" w:themeColor="accent1"/>
                        </w:pBdr>
                        <w:rPr>
                          <w:i/>
                          <w:iCs/>
                          <w:color w:val="3B4455" w:themeColor="accent1"/>
                        </w:rPr>
                      </w:pPr>
                      <w:r>
                        <w:rPr>
                          <w:i/>
                          <w:iCs/>
                          <w:color w:val="3B4455" w:themeColor="accent1"/>
                        </w:rPr>
                        <w:t xml:space="preserve">Successfully compiled on a Windows Platform. Image shows the application with along with the Windows OS information and </w:t>
                      </w:r>
                      <w:proofErr w:type="gramStart"/>
                      <w:r>
                        <w:rPr>
                          <w:i/>
                          <w:iCs/>
                          <w:color w:val="3B4455" w:themeColor="accent1"/>
                        </w:rPr>
                        <w:t>a</w:t>
                      </w:r>
                      <w:proofErr w:type="gramEnd"/>
                      <w:r>
                        <w:rPr>
                          <w:i/>
                          <w:iCs/>
                          <w:color w:val="3B4455" w:themeColor="accent1"/>
                        </w:rPr>
                        <w:t xml:space="preserve"> RSS feed </w:t>
                      </w:r>
                      <w:r w:rsidR="0004093C">
                        <w:rPr>
                          <w:i/>
                          <w:iCs/>
                          <w:color w:val="3B4455" w:themeColor="accent1"/>
                        </w:rPr>
                        <w:t>example in the background. The same RSS feed has been added to the application and is successfully displayed</w:t>
                      </w:r>
                    </w:p>
                  </w:txbxContent>
                </v:textbox>
                <w10:wrap type="topAndBottom" anchorx="page"/>
              </v:shape>
            </w:pict>
          </mc:Fallback>
        </mc:AlternateContent>
      </w:r>
      <w:r w:rsidR="00312190">
        <w:rPr>
          <w:noProof/>
        </w:rPr>
        <mc:AlternateContent>
          <mc:Choice Requires="wps">
            <w:drawing>
              <wp:anchor distT="91440" distB="91440" distL="114300" distR="114300" simplePos="0" relativeHeight="251650048" behindDoc="0" locked="0" layoutInCell="1" allowOverlap="1" wp14:anchorId="71AC0EF4" wp14:editId="51350E8A">
                <wp:simplePos x="0" y="0"/>
                <wp:positionH relativeFrom="page">
                  <wp:posOffset>1743075</wp:posOffset>
                </wp:positionH>
                <wp:positionV relativeFrom="paragraph">
                  <wp:posOffset>3329940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C3EF1F3" w14:textId="301569FA" w:rsidR="00312190" w:rsidRDefault="00312190">
                            <w:pPr>
                              <w:pBdr>
                                <w:top w:val="single" w:sz="24" w:space="8" w:color="3B4455" w:themeColor="accent1"/>
                                <w:bottom w:val="single" w:sz="24" w:space="8" w:color="3B4455" w:themeColor="accent1"/>
                              </w:pBdr>
                              <w:rPr>
                                <w:i/>
                                <w:iCs/>
                                <w:color w:val="3B4455" w:themeColor="accent1"/>
                              </w:rPr>
                            </w:pPr>
                            <w:r>
                              <w:rPr>
                                <w:i/>
                                <w:iCs/>
                                <w:color w:val="3B4455" w:themeColor="accent1"/>
                              </w:rPr>
                              <w:t>Successfully compiled on Ubuntu OS</w:t>
                            </w:r>
                            <w:r w:rsidR="00A4303D">
                              <w:rPr>
                                <w:i/>
                                <w:iCs/>
                                <w:color w:val="3B4455" w:themeColor="accent1"/>
                              </w:rPr>
                              <w:t>. Image shows the application along with the Ubuntu OS details.</w:t>
                            </w:r>
                            <w:r w:rsidR="0004093C">
                              <w:rPr>
                                <w:i/>
                                <w:iCs/>
                                <w:color w:val="3B4455" w:themeColor="accent1"/>
                              </w:rPr>
                              <w:t xml:space="preserve"> (Ubuntu OS running on </w:t>
                            </w:r>
                            <w:proofErr w:type="gramStart"/>
                            <w:r w:rsidR="0004093C">
                              <w:rPr>
                                <w:i/>
                                <w:iCs/>
                                <w:color w:val="3B4455" w:themeColor="accent1"/>
                              </w:rPr>
                              <w:t>a</w:t>
                            </w:r>
                            <w:proofErr w:type="gramEnd"/>
                            <w:r w:rsidR="0004093C">
                              <w:rPr>
                                <w:i/>
                                <w:iCs/>
                                <w:color w:val="3B4455" w:themeColor="accent1"/>
                              </w:rPr>
                              <w:t xml:space="preserve"> AWS EC2 instance </w:t>
                            </w:r>
                            <w:r w:rsidR="00A84C13">
                              <w:rPr>
                                <w:i/>
                                <w:iCs/>
                                <w:color w:val="3B4455" w:themeColor="accent1"/>
                              </w:rPr>
                              <w:t>RDP connected to windows Desktop</w:t>
                            </w:r>
                            <w:r w:rsidR="0004093C">
                              <w:rPr>
                                <w:i/>
                                <w:iCs/>
                                <w:color w:val="3B4455" w:themeColor="accent1"/>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1AC0EF4" id="_x0000_s1028" type="#_x0000_t202" style="position:absolute;margin-left:137.25pt;margin-top:262.2pt;width:273.6pt;height:110.55pt;z-index:25165004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" filled="f" stroked="f">
                <v:textbox style="mso-fit-shape-to-text:t">
                  <w:txbxContent>
                    <w:p w14:paraId="4C3EF1F3" w14:textId="301569FA" w:rsidR="00312190" w:rsidRDefault="00312190">
                      <w:pPr>
                        <w:pBdr>
                          <w:top w:val="single" w:sz="24" w:space="8" w:color="3B4455" w:themeColor="accent1"/>
                          <w:bottom w:val="single" w:sz="24" w:space="8" w:color="3B4455" w:themeColor="accent1"/>
                        </w:pBdr>
                        <w:rPr>
                          <w:i/>
                          <w:iCs/>
                          <w:color w:val="3B4455" w:themeColor="accent1"/>
                        </w:rPr>
                      </w:pPr>
                      <w:r>
                        <w:rPr>
                          <w:i/>
                          <w:iCs/>
                          <w:color w:val="3B4455" w:themeColor="accent1"/>
                        </w:rPr>
                        <w:t>Successfully compiled on Ubuntu OS</w:t>
                      </w:r>
                      <w:r w:rsidR="00A4303D">
                        <w:rPr>
                          <w:i/>
                          <w:iCs/>
                          <w:color w:val="3B4455" w:themeColor="accent1"/>
                        </w:rPr>
                        <w:t>. Image shows the application along with the Ubuntu OS details.</w:t>
                      </w:r>
                      <w:r w:rsidR="0004093C">
                        <w:rPr>
                          <w:i/>
                          <w:iCs/>
                          <w:color w:val="3B4455" w:themeColor="accent1"/>
                        </w:rPr>
                        <w:t xml:space="preserve"> (Ubuntu OS running on </w:t>
                      </w:r>
                      <w:proofErr w:type="gramStart"/>
                      <w:r w:rsidR="0004093C">
                        <w:rPr>
                          <w:i/>
                          <w:iCs/>
                          <w:color w:val="3B4455" w:themeColor="accent1"/>
                        </w:rPr>
                        <w:t>a</w:t>
                      </w:r>
                      <w:proofErr w:type="gramEnd"/>
                      <w:r w:rsidR="0004093C">
                        <w:rPr>
                          <w:i/>
                          <w:iCs/>
                          <w:color w:val="3B4455" w:themeColor="accent1"/>
                        </w:rPr>
                        <w:t xml:space="preserve"> AWS EC2 instance </w:t>
                      </w:r>
                      <w:r w:rsidR="00A84C13">
                        <w:rPr>
                          <w:i/>
                          <w:iCs/>
                          <w:color w:val="3B4455" w:themeColor="accent1"/>
                        </w:rPr>
                        <w:t>RDP connected to windows Desktop</w:t>
                      </w:r>
                      <w:r w:rsidR="0004093C">
                        <w:rPr>
                          <w:i/>
                          <w:iCs/>
                          <w:color w:val="3B4455" w:themeColor="accent1"/>
                        </w:rPr>
                        <w:t>)</w:t>
                      </w:r>
                    </w:p>
                  </w:txbxContent>
                </v:textbox>
                <w10:wrap type="topAndBottom" anchorx="page"/>
              </v:shape>
            </w:pict>
          </mc:Fallback>
        </mc:AlternateContent>
      </w:r>
      <w:r w:rsidR="00312190">
        <w:rPr>
          <w:noProof/>
        </w:rPr>
        <w:drawing>
          <wp:anchor distT="0" distB="0" distL="114300" distR="114300" simplePos="0" relativeHeight="251648000" behindDoc="0" locked="0" layoutInCell="1" allowOverlap="1" wp14:anchorId="665768F0" wp14:editId="77464B88">
            <wp:simplePos x="0" y="0"/>
            <wp:positionH relativeFrom="margin">
              <wp:posOffset>678180</wp:posOffset>
            </wp:positionH>
            <wp:positionV relativeFrom="paragraph">
              <wp:posOffset>334010</wp:posOffset>
            </wp:positionV>
            <wp:extent cx="5430776" cy="2964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0776"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190">
        <w:br w:type="page"/>
      </w:r>
    </w:p>
    <w:p w14:paraId="46F93525" w14:textId="1448D26C" w:rsidR="007A000C" w:rsidRDefault="00567561">
      <w:r>
        <w:rPr>
          <w:noProof/>
        </w:rPr>
        <w:lastRenderedPageBreak/>
        <mc:AlternateContent>
          <mc:Choice Requires="wps">
            <w:drawing>
              <wp:anchor distT="0" distB="0" distL="114300" distR="114300" simplePos="0" relativeHeight="251656192" behindDoc="0" locked="0" layoutInCell="1" allowOverlap="1" wp14:anchorId="47FC985D" wp14:editId="5E786071">
                <wp:simplePos x="0" y="0"/>
                <wp:positionH relativeFrom="column">
                  <wp:posOffset>434340</wp:posOffset>
                </wp:positionH>
                <wp:positionV relativeFrom="paragraph">
                  <wp:posOffset>5143500</wp:posOffset>
                </wp:positionV>
                <wp:extent cx="6179820" cy="6934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179820" cy="6934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988B948" w14:textId="74DDE8D9" w:rsidR="00567561" w:rsidRDefault="00567561" w:rsidP="00567561">
                            <w:pPr>
                              <w:pStyle w:val="Heading5"/>
                            </w:pPr>
                            <w:r>
                              <w:t>Interfaces</w:t>
                            </w:r>
                          </w:p>
                          <w:p w14:paraId="003ACFBC" w14:textId="6B401F5C" w:rsidR="00567561" w:rsidRDefault="00567561" w:rsidP="00567561"/>
                          <w:p w14:paraId="15FFF1E1" w14:textId="01AEA62E" w:rsidR="00567561" w:rsidRDefault="00567561" w:rsidP="00567561">
                            <w:pPr>
                              <w:pStyle w:val="Text"/>
                            </w:pPr>
                            <w:r>
                              <w:t xml:space="preserve">The interfaces have been designed by taking into consideration </w:t>
                            </w:r>
                            <w:r w:rsidR="0001276E">
                              <w:t xml:space="preserve">UI/UX principles </w:t>
                            </w:r>
                            <w:r w:rsidR="008D22D9">
                              <w:t>and</w:t>
                            </w:r>
                            <w:r w:rsidR="0001276E">
                              <w:t xml:space="preserve"> using a minimal and straightforward interface. Colors are of a material theme </w:t>
                            </w:r>
                            <w:r w:rsidR="008644B5">
                              <w:t>which is preferred by most users in modern times. The entire application Consists of two</w:t>
                            </w:r>
                            <w:r w:rsidR="0021579E">
                              <w:t xml:space="preserve"> resizable</w:t>
                            </w:r>
                            <w:r w:rsidR="008644B5">
                              <w:t xml:space="preserve"> </w:t>
                            </w:r>
                            <w:proofErr w:type="gramStart"/>
                            <w:r w:rsidR="008644B5">
                              <w:t>interfaces;</w:t>
                            </w:r>
                            <w:proofErr w:type="gramEnd"/>
                          </w:p>
                          <w:p w14:paraId="545A820E" w14:textId="39339369" w:rsidR="008644B5" w:rsidRDefault="008644B5" w:rsidP="008644B5">
                            <w:pPr>
                              <w:pStyle w:val="Text"/>
                              <w:numPr>
                                <w:ilvl w:val="0"/>
                                <w:numId w:val="4"/>
                              </w:numPr>
                            </w:pPr>
                            <w:r>
                              <w:t xml:space="preserve">Main windows which </w:t>
                            </w:r>
                            <w:proofErr w:type="gramStart"/>
                            <w:r>
                              <w:t>contains</w:t>
                            </w:r>
                            <w:proofErr w:type="gramEnd"/>
                            <w:r>
                              <w:t xml:space="preserve"> the feed</w:t>
                            </w:r>
                            <w:r w:rsidR="00814D8B">
                              <w:t xml:space="preserve"> and links with topics</w:t>
                            </w:r>
                          </w:p>
                          <w:p w14:paraId="0AAAF44C" w14:textId="5503EE14" w:rsidR="00814D8B" w:rsidRDefault="00814D8B" w:rsidP="008644B5">
                            <w:pPr>
                              <w:pStyle w:val="Text"/>
                              <w:numPr>
                                <w:ilvl w:val="0"/>
                                <w:numId w:val="4"/>
                              </w:numPr>
                            </w:pPr>
                            <w:r>
                              <w:t>Add Feed window which is used to add new feeds to the application</w:t>
                            </w:r>
                          </w:p>
                          <w:p w14:paraId="12D14571" w14:textId="24C58A38" w:rsidR="00814D8B" w:rsidRDefault="00814D8B" w:rsidP="00814D8B">
                            <w:pPr>
                              <w:pStyle w:val="Text"/>
                            </w:pPr>
                          </w:p>
                          <w:p w14:paraId="49545C36" w14:textId="79F085B2" w:rsidR="00814D8B" w:rsidRPr="00567561" w:rsidRDefault="00814D8B" w:rsidP="00814D8B">
                            <w:pPr>
                              <w:pStyle w:val="Text"/>
                            </w:pPr>
                            <w:r>
                              <w:t xml:space="preserve">The rest is taken care of by the backend of the application leaving the user with </w:t>
                            </w:r>
                            <w:r w:rsidR="00C523E5">
                              <w:t>little to no need of doing complex actions</w:t>
                            </w:r>
                            <w:r w:rsidR="008D22D9">
                              <w: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47FC985D" id="Text Box 18" o:spid="_x0000_s1029" type="#_x0000_t202" style="position:absolute;margin-left:34.2pt;margin-top:405pt;width:486.6pt;height:54.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" filled="f" stroked="f" strokeweight="1pt">
                <v:stroke miterlimit="4"/>
                <v:textbox style="mso-fit-shape-to-text:t" inset="4pt,4pt,4pt,4pt">
                  <w:txbxContent>
                    <w:p w14:paraId="7988B948" w14:textId="74DDE8D9" w:rsidR="00567561" w:rsidRDefault="00567561" w:rsidP="00567561">
                      <w:pPr>
                        <w:pStyle w:val="Heading5"/>
                      </w:pPr>
                      <w:r>
                        <w:t>Interfaces</w:t>
                      </w:r>
                    </w:p>
                    <w:p w14:paraId="003ACFBC" w14:textId="6B401F5C" w:rsidR="00567561" w:rsidRDefault="00567561" w:rsidP="00567561"/>
                    <w:p w14:paraId="15FFF1E1" w14:textId="01AEA62E" w:rsidR="00567561" w:rsidRDefault="00567561" w:rsidP="00567561">
                      <w:pPr>
                        <w:pStyle w:val="Text"/>
                      </w:pPr>
                      <w:r>
                        <w:t xml:space="preserve">The interfaces have been designed by taking into consideration </w:t>
                      </w:r>
                      <w:r w:rsidR="0001276E">
                        <w:t xml:space="preserve">UI/UX principles </w:t>
                      </w:r>
                      <w:r w:rsidR="008D22D9">
                        <w:t>and</w:t>
                      </w:r>
                      <w:r w:rsidR="0001276E">
                        <w:t xml:space="preserve"> using a minimal and straightforward interface. Colors are of a material theme </w:t>
                      </w:r>
                      <w:r w:rsidR="008644B5">
                        <w:t>which is preferred by most users in modern times. The entire application Consists of two</w:t>
                      </w:r>
                      <w:r w:rsidR="0021579E">
                        <w:t xml:space="preserve"> resizable</w:t>
                      </w:r>
                      <w:r w:rsidR="008644B5">
                        <w:t xml:space="preserve"> </w:t>
                      </w:r>
                      <w:proofErr w:type="gramStart"/>
                      <w:r w:rsidR="008644B5">
                        <w:t>interfaces;</w:t>
                      </w:r>
                      <w:proofErr w:type="gramEnd"/>
                    </w:p>
                    <w:p w14:paraId="545A820E" w14:textId="39339369" w:rsidR="008644B5" w:rsidRDefault="008644B5" w:rsidP="008644B5">
                      <w:pPr>
                        <w:pStyle w:val="Text"/>
                        <w:numPr>
                          <w:ilvl w:val="0"/>
                          <w:numId w:val="4"/>
                        </w:numPr>
                      </w:pPr>
                      <w:r>
                        <w:t xml:space="preserve">Main windows which </w:t>
                      </w:r>
                      <w:proofErr w:type="gramStart"/>
                      <w:r>
                        <w:t>contains</w:t>
                      </w:r>
                      <w:proofErr w:type="gramEnd"/>
                      <w:r>
                        <w:t xml:space="preserve"> the feed</w:t>
                      </w:r>
                      <w:r w:rsidR="00814D8B">
                        <w:t xml:space="preserve"> and links with topics</w:t>
                      </w:r>
                    </w:p>
                    <w:p w14:paraId="0AAAF44C" w14:textId="5503EE14" w:rsidR="00814D8B" w:rsidRDefault="00814D8B" w:rsidP="008644B5">
                      <w:pPr>
                        <w:pStyle w:val="Text"/>
                        <w:numPr>
                          <w:ilvl w:val="0"/>
                          <w:numId w:val="4"/>
                        </w:numPr>
                      </w:pPr>
                      <w:r>
                        <w:t>Add Feed window which is used to add new feeds to the application</w:t>
                      </w:r>
                    </w:p>
                    <w:p w14:paraId="12D14571" w14:textId="24C58A38" w:rsidR="00814D8B" w:rsidRDefault="00814D8B" w:rsidP="00814D8B">
                      <w:pPr>
                        <w:pStyle w:val="Text"/>
                      </w:pPr>
                    </w:p>
                    <w:p w14:paraId="49545C36" w14:textId="79F085B2" w:rsidR="00814D8B" w:rsidRPr="00567561" w:rsidRDefault="00814D8B" w:rsidP="00814D8B">
                      <w:pPr>
                        <w:pStyle w:val="Text"/>
                      </w:pPr>
                      <w:r>
                        <w:t xml:space="preserve">The rest is taken care of by the backend of the application leaving the user with </w:t>
                      </w:r>
                      <w:r w:rsidR="00C523E5">
                        <w:t>little to no need of doing complex actions</w:t>
                      </w:r>
                      <w:r w:rsidR="008D22D9">
                        <w:t>.</w:t>
                      </w:r>
                    </w:p>
                  </w:txbxContent>
                </v:textbox>
              </v:shape>
            </w:pict>
          </mc:Fallback>
        </mc:AlternateContent>
      </w:r>
      <w:r w:rsidR="00855EBB">
        <w:rPr>
          <w:noProof/>
        </w:rPr>
        <mc:AlternateContent>
          <mc:Choice Requires="wps">
            <w:drawing>
              <wp:anchor distT="91440" distB="91440" distL="114300" distR="114300" simplePos="0" relativeHeight="251655168" behindDoc="0" locked="0" layoutInCell="1" allowOverlap="1" wp14:anchorId="644033D3" wp14:editId="16B56E96">
                <wp:simplePos x="0" y="0"/>
                <wp:positionH relativeFrom="page">
                  <wp:posOffset>2124075</wp:posOffset>
                </wp:positionH>
                <wp:positionV relativeFrom="paragraph">
                  <wp:posOffset>4114800</wp:posOffset>
                </wp:positionV>
                <wp:extent cx="3474720" cy="1403985"/>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1599472" w14:textId="0853CCA8" w:rsidR="00855EBB" w:rsidRDefault="00855EBB">
                            <w:pPr>
                              <w:pBdr>
                                <w:top w:val="single" w:sz="24" w:space="8" w:color="3B4455" w:themeColor="accent1"/>
                                <w:bottom w:val="single" w:sz="24" w:space="8" w:color="3B4455" w:themeColor="accent1"/>
                              </w:pBdr>
                              <w:rPr>
                                <w:i/>
                                <w:iCs/>
                                <w:color w:val="3B4455" w:themeColor="accent1"/>
                              </w:rPr>
                            </w:pPr>
                            <w:r>
                              <w:rPr>
                                <w:i/>
                                <w:iCs/>
                                <w:color w:val="3B4455" w:themeColor="accent1"/>
                              </w:rPr>
                              <w:t xml:space="preserve">Side by Side view of application running on Windows OS and Ubuntu OS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44033D3" id="_x0000_s1030" type="#_x0000_t202" style="position:absolute;margin-left:167.25pt;margin-top:324pt;width:273.6pt;height:110.55pt;z-index:25165516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" filled="f" stroked="f">
                <v:textbox style="mso-fit-shape-to-text:t">
                  <w:txbxContent>
                    <w:p w14:paraId="61599472" w14:textId="0853CCA8" w:rsidR="00855EBB" w:rsidRDefault="00855EBB">
                      <w:pPr>
                        <w:pBdr>
                          <w:top w:val="single" w:sz="24" w:space="8" w:color="3B4455" w:themeColor="accent1"/>
                          <w:bottom w:val="single" w:sz="24" w:space="8" w:color="3B4455" w:themeColor="accent1"/>
                        </w:pBdr>
                        <w:rPr>
                          <w:i/>
                          <w:iCs/>
                          <w:color w:val="3B4455" w:themeColor="accent1"/>
                        </w:rPr>
                      </w:pPr>
                      <w:r>
                        <w:rPr>
                          <w:i/>
                          <w:iCs/>
                          <w:color w:val="3B4455" w:themeColor="accent1"/>
                        </w:rPr>
                        <w:t xml:space="preserve">Side by Side view of application running on Windows OS and Ubuntu OS </w:t>
                      </w:r>
                    </w:p>
                  </w:txbxContent>
                </v:textbox>
                <w10:wrap type="topAndBottom" anchorx="page"/>
              </v:shape>
            </w:pict>
          </mc:Fallback>
        </mc:AlternateContent>
      </w:r>
      <w:r w:rsidR="00855EBB">
        <w:rPr>
          <w:noProof/>
        </w:rPr>
        <w:drawing>
          <wp:anchor distT="0" distB="0" distL="114300" distR="114300" simplePos="0" relativeHeight="251654144" behindDoc="0" locked="0" layoutInCell="1" allowOverlap="1" wp14:anchorId="675C0D26" wp14:editId="5CB9DCD4">
            <wp:simplePos x="0" y="0"/>
            <wp:positionH relativeFrom="margin">
              <wp:posOffset>487680</wp:posOffset>
            </wp:positionH>
            <wp:positionV relativeFrom="paragraph">
              <wp:posOffset>471805</wp:posOffset>
            </wp:positionV>
            <wp:extent cx="6316980" cy="3551547"/>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6980" cy="3551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4C13" w:rsidRPr="002B6593">
        <w:rPr>
          <w:noProof/>
          <w:lang w:val="en-AU" w:eastAsia="en-AU"/>
        </w:rPr>
        <mc:AlternateContent>
          <mc:Choice Requires="wps">
            <w:drawing>
              <wp:anchor distT="0" distB="0" distL="114300" distR="114300" simplePos="0" relativeHeight="251653120" behindDoc="1" locked="0" layoutInCell="1" allowOverlap="1" wp14:anchorId="00AB884B" wp14:editId="2D4CA2E4">
                <wp:simplePos x="0" y="0"/>
                <wp:positionH relativeFrom="page">
                  <wp:posOffset>91440</wp:posOffset>
                </wp:positionH>
                <wp:positionV relativeFrom="paragraph">
                  <wp:posOffset>-350520</wp:posOffset>
                </wp:positionV>
                <wp:extent cx="7773671" cy="10060941"/>
                <wp:effectExtent l="0" t="0" r="0" b="0"/>
                <wp:wrapNone/>
                <wp:docPr id="1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1" cy="1006094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129F4C52" id="Shape" o:spid="_x0000_s1026" alt="&quot;&quot;" style="position:absolute;margin-left:7.2pt;margin-top:-27.6pt;width:612.1pt;height:792.2pt;z-index:-251681792;visibility:visible;mso-wrap-style:square;mso-wrap-distance-left:9pt;mso-wrap-distance-top:0;mso-wrap-distance-right:9pt;mso-wrap-distance-bottom:0;mso-position-horizontal:absolute;mso-position-horizontal-relative:page;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ff1571 [3205]" stroked="f" strokeweight="1pt">
                <v:fill color2="#fdc082 [3206]" angle="90" focus="100%" type="gradient"/>
                <v:stroke miterlimit="4" joinstyle="miter"/>
                <v:path arrowok="t" o:extrusionok="f" o:connecttype="custom" o:connectlocs="3886836,5030471;3886836,5030471;3886836,5030471;3886836,5030471" o:connectangles="0,90,180,270"/>
                <w10:wrap anchorx="page"/>
              </v:shape>
            </w:pict>
          </mc:Fallback>
        </mc:AlternateContent>
      </w:r>
      <w:r w:rsidR="00312190">
        <w:br w:type="page"/>
      </w:r>
    </w:p>
    <w:p w14:paraId="48BD47FC" w14:textId="44C39852" w:rsidR="00200D04" w:rsidRDefault="00122818">
      <w:r>
        <w:rPr>
          <w:noProof/>
        </w:rPr>
        <w:lastRenderedPageBreak/>
        <mc:AlternateContent>
          <mc:Choice Requires="wps">
            <w:drawing>
              <wp:anchor distT="91440" distB="91440" distL="114300" distR="114300" simplePos="0" relativeHeight="251661312" behindDoc="0" locked="0" layoutInCell="1" allowOverlap="1" wp14:anchorId="2294CA75" wp14:editId="15F4048A">
                <wp:simplePos x="0" y="0"/>
                <wp:positionH relativeFrom="margin">
                  <wp:align>center</wp:align>
                </wp:positionH>
                <wp:positionV relativeFrom="paragraph">
                  <wp:posOffset>7924800</wp:posOffset>
                </wp:positionV>
                <wp:extent cx="3474720" cy="1403985"/>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1A4F360" w14:textId="4F5ABD9A" w:rsidR="00722037" w:rsidRDefault="00722037" w:rsidP="00722037">
                            <w:pPr>
                              <w:pBdr>
                                <w:top w:val="single" w:sz="24" w:space="8" w:color="3B4455" w:themeColor="accent1"/>
                                <w:bottom w:val="single" w:sz="24" w:space="8" w:color="3B4455" w:themeColor="accent1"/>
                              </w:pBdr>
                              <w:rPr>
                                <w:i/>
                                <w:iCs/>
                                <w:color w:val="3B4455" w:themeColor="accent1"/>
                              </w:rPr>
                            </w:pPr>
                            <w:r>
                              <w:rPr>
                                <w:i/>
                                <w:iCs/>
                                <w:color w:val="3B4455" w:themeColor="accent1"/>
                              </w:rPr>
                              <w:t xml:space="preserve">The add feed dialog and </w:t>
                            </w:r>
                            <w:proofErr w:type="gramStart"/>
                            <w:r w:rsidR="00122818">
                              <w:rPr>
                                <w:i/>
                                <w:iCs/>
                                <w:color w:val="3B4455" w:themeColor="accent1"/>
                              </w:rPr>
                              <w:t>a</w:t>
                            </w:r>
                            <w:proofErr w:type="gramEnd"/>
                            <w:r w:rsidR="00122818">
                              <w:rPr>
                                <w:i/>
                                <w:iCs/>
                                <w:color w:val="3B4455" w:themeColor="accent1"/>
                              </w:rPr>
                              <w:t xml:space="preserve"> example of a feed that is to be added.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294CA75" id="_x0000_s1031" type="#_x0000_t202" style="position:absolute;margin-left:0;margin-top:624pt;width:273.6pt;height:110.55pt;z-index:2516613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" filled="f" stroked="f">
                <v:textbox style="mso-fit-shape-to-text:t">
                  <w:txbxContent>
                    <w:p w14:paraId="41A4F360" w14:textId="4F5ABD9A" w:rsidR="00722037" w:rsidRDefault="00722037" w:rsidP="00722037">
                      <w:pPr>
                        <w:pBdr>
                          <w:top w:val="single" w:sz="24" w:space="8" w:color="3B4455" w:themeColor="accent1"/>
                          <w:bottom w:val="single" w:sz="24" w:space="8" w:color="3B4455" w:themeColor="accent1"/>
                        </w:pBdr>
                        <w:rPr>
                          <w:i/>
                          <w:iCs/>
                          <w:color w:val="3B4455" w:themeColor="accent1"/>
                        </w:rPr>
                      </w:pPr>
                      <w:r>
                        <w:rPr>
                          <w:i/>
                          <w:iCs/>
                          <w:color w:val="3B4455" w:themeColor="accent1"/>
                        </w:rPr>
                        <w:t xml:space="preserve">The add feed dialog and </w:t>
                      </w:r>
                      <w:proofErr w:type="gramStart"/>
                      <w:r w:rsidR="00122818">
                        <w:rPr>
                          <w:i/>
                          <w:iCs/>
                          <w:color w:val="3B4455" w:themeColor="accent1"/>
                        </w:rPr>
                        <w:t>a</w:t>
                      </w:r>
                      <w:proofErr w:type="gramEnd"/>
                      <w:r w:rsidR="00122818">
                        <w:rPr>
                          <w:i/>
                          <w:iCs/>
                          <w:color w:val="3B4455" w:themeColor="accent1"/>
                        </w:rPr>
                        <w:t xml:space="preserve"> example of a feed that is to be added.</w:t>
                      </w:r>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51AEFD61" wp14:editId="03FD6F27">
            <wp:simplePos x="0" y="0"/>
            <wp:positionH relativeFrom="margin">
              <wp:align>center</wp:align>
            </wp:positionH>
            <wp:positionV relativeFrom="paragraph">
              <wp:posOffset>4922520</wp:posOffset>
            </wp:positionV>
            <wp:extent cx="5683885" cy="2868295"/>
            <wp:effectExtent l="0" t="0" r="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253"/>
                    <a:stretch/>
                  </pic:blipFill>
                  <pic:spPr bwMode="auto">
                    <a:xfrm>
                      <a:off x="0" y="0"/>
                      <a:ext cx="5683885" cy="2868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2037">
        <w:rPr>
          <w:noProof/>
        </w:rPr>
        <mc:AlternateContent>
          <mc:Choice Requires="wps">
            <w:drawing>
              <wp:anchor distT="91440" distB="91440" distL="114300" distR="114300" simplePos="0" relativeHeight="251659264" behindDoc="0" locked="0" layoutInCell="1" allowOverlap="1" wp14:anchorId="062ED6F4" wp14:editId="70ECEB09">
                <wp:simplePos x="0" y="0"/>
                <wp:positionH relativeFrom="margin">
                  <wp:align>center</wp:align>
                </wp:positionH>
                <wp:positionV relativeFrom="paragraph">
                  <wp:posOffset>3703320</wp:posOffset>
                </wp:positionV>
                <wp:extent cx="3474720" cy="1403985"/>
                <wp:effectExtent l="0" t="0" r="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C0E6DF8" w14:textId="6041549C" w:rsidR="0021579E" w:rsidRDefault="0021579E">
                            <w:pPr>
                              <w:pBdr>
                                <w:top w:val="single" w:sz="24" w:space="8" w:color="3B4455" w:themeColor="accent1"/>
                                <w:bottom w:val="single" w:sz="24" w:space="8" w:color="3B4455" w:themeColor="accent1"/>
                              </w:pBdr>
                              <w:rPr>
                                <w:i/>
                                <w:iCs/>
                                <w:color w:val="3B4455" w:themeColor="accent1"/>
                              </w:rPr>
                            </w:pPr>
                            <w:r>
                              <w:rPr>
                                <w:i/>
                                <w:iCs/>
                                <w:color w:val="3B4455" w:themeColor="accent1"/>
                              </w:rPr>
                              <w:t>The Main windows where all information topics and feeds are displayed.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62ED6F4" id="_x0000_s1032" type="#_x0000_t202" style="position:absolute;margin-left:0;margin-top:291.6pt;width:273.6pt;height:110.55pt;z-index:25165926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" filled="f" stroked="f">
                <v:textbox style="mso-fit-shape-to-text:t">
                  <w:txbxContent>
                    <w:p w14:paraId="5C0E6DF8" w14:textId="6041549C" w:rsidR="0021579E" w:rsidRDefault="0021579E">
                      <w:pPr>
                        <w:pBdr>
                          <w:top w:val="single" w:sz="24" w:space="8" w:color="3B4455" w:themeColor="accent1"/>
                          <w:bottom w:val="single" w:sz="24" w:space="8" w:color="3B4455" w:themeColor="accent1"/>
                        </w:pBdr>
                        <w:rPr>
                          <w:i/>
                          <w:iCs/>
                          <w:color w:val="3B4455" w:themeColor="accent1"/>
                        </w:rPr>
                      </w:pPr>
                      <w:r>
                        <w:rPr>
                          <w:i/>
                          <w:iCs/>
                          <w:color w:val="3B4455" w:themeColor="accent1"/>
                        </w:rPr>
                        <w:t>The Main windows where all information topics and feeds are displayed.</w:t>
                      </w:r>
                    </w:p>
                  </w:txbxContent>
                </v:textbox>
                <w10:wrap type="topAndBottom" anchorx="margin"/>
              </v:shape>
            </w:pict>
          </mc:Fallback>
        </mc:AlternateContent>
      </w:r>
      <w:r w:rsidR="00722037">
        <w:rPr>
          <w:noProof/>
          <w:lang w:val="en-AU" w:eastAsia="en-AU"/>
        </w:rPr>
        <w:drawing>
          <wp:anchor distT="0" distB="0" distL="114300" distR="114300" simplePos="0" relativeHeight="251658240" behindDoc="0" locked="0" layoutInCell="1" allowOverlap="1" wp14:anchorId="4DF1F665" wp14:editId="55B58E91">
            <wp:simplePos x="0" y="0"/>
            <wp:positionH relativeFrom="margin">
              <wp:align>center</wp:align>
            </wp:positionH>
            <wp:positionV relativeFrom="paragraph">
              <wp:posOffset>381000</wp:posOffset>
            </wp:positionV>
            <wp:extent cx="5705964" cy="320802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964"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00C" w:rsidRPr="002B6593">
        <w:rPr>
          <w:noProof/>
          <w:lang w:val="en-AU" w:eastAsia="en-AU"/>
        </w:rPr>
        <mc:AlternateContent>
          <mc:Choice Requires="wps">
            <w:drawing>
              <wp:anchor distT="0" distB="0" distL="114300" distR="114300" simplePos="0" relativeHeight="251657216" behindDoc="1" locked="0" layoutInCell="1" allowOverlap="1" wp14:anchorId="3EAF7E3E" wp14:editId="5E3A8DA6">
                <wp:simplePos x="0" y="0"/>
                <wp:positionH relativeFrom="page">
                  <wp:posOffset>60960</wp:posOffset>
                </wp:positionH>
                <wp:positionV relativeFrom="paragraph">
                  <wp:posOffset>-365760</wp:posOffset>
                </wp:positionV>
                <wp:extent cx="7773671" cy="10060941"/>
                <wp:effectExtent l="0" t="0" r="0" b="0"/>
                <wp:wrapNone/>
                <wp:docPr id="19"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1" cy="1006094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2E061227" id="Shape" o:spid="_x0000_s1026" alt="&quot;&quot;" style="position:absolute;margin-left:4.8pt;margin-top:-28.8pt;width:612.1pt;height:792.2pt;z-index:-251672576;visibility:visible;mso-wrap-style:square;mso-wrap-distance-left:9pt;mso-wrap-distance-top:0;mso-wrap-distance-right:9pt;mso-wrap-distance-bottom:0;mso-position-horizontal:absolute;mso-position-horizontal-relative:page;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ff1571 [3205]" stroked="f" strokeweight="1pt">
                <v:fill color2="#fdc082 [3206]" angle="90" focus="100%" type="gradient"/>
                <v:stroke miterlimit="4" joinstyle="miter"/>
                <v:path arrowok="t" o:extrusionok="f" o:connecttype="custom" o:connectlocs="3886836,5030471;3886836,5030471;3886836,5030471;3886836,5030471" o:connectangles="0,90,180,270"/>
                <w10:wrap anchorx="page"/>
              </v:shape>
            </w:pict>
          </mc:Fallback>
        </mc:AlternateContent>
      </w:r>
      <w:r w:rsidR="007A000C">
        <w:br w:type="page"/>
      </w:r>
    </w:p>
    <w:p w14:paraId="1EB7538A" w14:textId="364E3342" w:rsidR="00200D04" w:rsidRDefault="005B5A8E">
      <w:r>
        <w:rPr>
          <w:noProof/>
        </w:rPr>
        <w:lastRenderedPageBreak/>
        <mc:AlternateContent>
          <mc:Choice Requires="wps">
            <w:drawing>
              <wp:anchor distT="45720" distB="45720" distL="114300" distR="114300" simplePos="0" relativeHeight="251666432" behindDoc="0" locked="0" layoutInCell="1" allowOverlap="1" wp14:anchorId="71113AFF" wp14:editId="07FBF2D2">
                <wp:simplePos x="0" y="0"/>
                <wp:positionH relativeFrom="margin">
                  <wp:align>center</wp:align>
                </wp:positionH>
                <wp:positionV relativeFrom="paragraph">
                  <wp:posOffset>6781800</wp:posOffset>
                </wp:positionV>
                <wp:extent cx="1882140" cy="1404620"/>
                <wp:effectExtent l="0" t="0" r="2286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C2B3F68" w14:textId="71B4A5E4" w:rsidR="005B5A8E" w:rsidRDefault="005B5A8E" w:rsidP="005B5A8E">
                            <w:pPr>
                              <w:pStyle w:val="Text"/>
                            </w:pPr>
                            <w:r>
                              <w:t>Network Redirections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113AFF" id="_x0000_s1033" type="#_x0000_t202" style="position:absolute;margin-left:0;margin-top:534pt;width:148.2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" fillcolor="white [3201]" strokecolor="#3b4455 [3204]" strokeweight="2pt">
                <v:textbox style="mso-fit-shape-to-text:t">
                  <w:txbxContent>
                    <w:p w14:paraId="1C2B3F68" w14:textId="71B4A5E4" w:rsidR="005B5A8E" w:rsidRDefault="005B5A8E" w:rsidP="005B5A8E">
                      <w:pPr>
                        <w:pStyle w:val="Text"/>
                      </w:pPr>
                      <w:r>
                        <w:t>Network Redirections</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6FBF8D8B" wp14:editId="218A6D39">
            <wp:simplePos x="0" y="0"/>
            <wp:positionH relativeFrom="margin">
              <wp:align>center</wp:align>
            </wp:positionH>
            <wp:positionV relativeFrom="paragraph">
              <wp:posOffset>4711065</wp:posOffset>
            </wp:positionV>
            <wp:extent cx="4160520" cy="20269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2000" t="32000" r="22555" b="15457"/>
                    <a:stretch/>
                  </pic:blipFill>
                  <pic:spPr bwMode="auto">
                    <a:xfrm>
                      <a:off x="0" y="0"/>
                      <a:ext cx="4160520"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65408" behindDoc="0" locked="0" layoutInCell="1" allowOverlap="1" wp14:anchorId="7C14B7C7" wp14:editId="20D6B606">
                <wp:simplePos x="0" y="0"/>
                <wp:positionH relativeFrom="column">
                  <wp:posOffset>441960</wp:posOffset>
                </wp:positionH>
                <wp:positionV relativeFrom="paragraph">
                  <wp:posOffset>7299960</wp:posOffset>
                </wp:positionV>
                <wp:extent cx="6149340" cy="6934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149340" cy="6934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D087520" w14:textId="688A9F26" w:rsidR="00D4390B" w:rsidRDefault="00D4390B" w:rsidP="00D4390B">
                            <w:pPr>
                              <w:pStyle w:val="Heading5"/>
                            </w:pPr>
                            <w:r>
                              <w:t>Future Implementations</w:t>
                            </w:r>
                          </w:p>
                          <w:p w14:paraId="290850BE" w14:textId="3F0E5DFE" w:rsidR="00D4390B" w:rsidRDefault="00D4390B" w:rsidP="00D4390B"/>
                          <w:p w14:paraId="2538B25D" w14:textId="0E7EBFBF" w:rsidR="00D4390B" w:rsidRDefault="000B3BBF" w:rsidP="00D4390B">
                            <w:pPr>
                              <w:pStyle w:val="Text"/>
                            </w:pPr>
                            <w:r>
                              <w:t xml:space="preserve">Further convenience would be added if the user does not need to be redirected to a separate browser </w:t>
                            </w:r>
                            <w:r w:rsidR="00970AF0">
                              <w:t xml:space="preserve">to view the feeds. </w:t>
                            </w:r>
                            <w:proofErr w:type="gramStart"/>
                            <w:r w:rsidR="00970AF0">
                              <w:t>Instead</w:t>
                            </w:r>
                            <w:proofErr w:type="gramEnd"/>
                            <w:r w:rsidR="00970AF0">
                              <w:t xml:space="preserve"> being able to read the entire feed topic within the application itself </w:t>
                            </w:r>
                            <w:r w:rsidR="00C914FC">
                              <w:t>would further enhance the users experience.</w:t>
                            </w:r>
                          </w:p>
                          <w:p w14:paraId="2F8EC7D9" w14:textId="139591EC" w:rsidR="00C914FC" w:rsidRDefault="00C914FC" w:rsidP="00D4390B">
                            <w:pPr>
                              <w:pStyle w:val="Text"/>
                            </w:pPr>
                          </w:p>
                          <w:p w14:paraId="6C0BC626" w14:textId="2DF28754" w:rsidR="00C914FC" w:rsidRPr="00D4390B" w:rsidRDefault="00C914FC" w:rsidP="00D4390B">
                            <w:pPr>
                              <w:pStyle w:val="Text"/>
                            </w:pPr>
                            <w:r>
                              <w:t>Suggesting the user with new topics and RSS feeds to add can be implemented according to the tastes of the user.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7C14B7C7" id="Text Box 33" o:spid="_x0000_s1034" type="#_x0000_t202" style="position:absolute;margin-left:34.8pt;margin-top:574.8pt;width:484.2pt;height:54.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" filled="f" stroked="f" strokeweight="1pt">
                <v:stroke miterlimit="4"/>
                <v:textbox style="mso-fit-shape-to-text:t" inset="4pt,4pt,4pt,4pt">
                  <w:txbxContent>
                    <w:p w14:paraId="7D087520" w14:textId="688A9F26" w:rsidR="00D4390B" w:rsidRDefault="00D4390B" w:rsidP="00D4390B">
                      <w:pPr>
                        <w:pStyle w:val="Heading5"/>
                      </w:pPr>
                      <w:r>
                        <w:t>Future Implementations</w:t>
                      </w:r>
                    </w:p>
                    <w:p w14:paraId="290850BE" w14:textId="3F0E5DFE" w:rsidR="00D4390B" w:rsidRDefault="00D4390B" w:rsidP="00D4390B"/>
                    <w:p w14:paraId="2538B25D" w14:textId="0E7EBFBF" w:rsidR="00D4390B" w:rsidRDefault="000B3BBF" w:rsidP="00D4390B">
                      <w:pPr>
                        <w:pStyle w:val="Text"/>
                      </w:pPr>
                      <w:r>
                        <w:t xml:space="preserve">Further convenience would be added if the user does not need to be redirected to a separate browser </w:t>
                      </w:r>
                      <w:r w:rsidR="00970AF0">
                        <w:t xml:space="preserve">to view the feeds. </w:t>
                      </w:r>
                      <w:proofErr w:type="gramStart"/>
                      <w:r w:rsidR="00970AF0">
                        <w:t>Instead</w:t>
                      </w:r>
                      <w:proofErr w:type="gramEnd"/>
                      <w:r w:rsidR="00970AF0">
                        <w:t xml:space="preserve"> being able to read the entire feed topic within the application itself </w:t>
                      </w:r>
                      <w:r w:rsidR="00C914FC">
                        <w:t>would further enhance the users experience.</w:t>
                      </w:r>
                    </w:p>
                    <w:p w14:paraId="2F8EC7D9" w14:textId="139591EC" w:rsidR="00C914FC" w:rsidRDefault="00C914FC" w:rsidP="00D4390B">
                      <w:pPr>
                        <w:pStyle w:val="Text"/>
                      </w:pPr>
                    </w:p>
                    <w:p w14:paraId="6C0BC626" w14:textId="2DF28754" w:rsidR="00C914FC" w:rsidRPr="00D4390B" w:rsidRDefault="00C914FC" w:rsidP="00D4390B">
                      <w:pPr>
                        <w:pStyle w:val="Text"/>
                      </w:pPr>
                      <w:r>
                        <w:t>Suggesting the user with new topics and RSS feeds to add can be implemented according to the tastes of the user.</w:t>
                      </w:r>
                    </w:p>
                  </w:txbxContent>
                </v:textbox>
              </v:shape>
            </w:pict>
          </mc:Fallback>
        </mc:AlternateContent>
      </w:r>
      <w:r w:rsidR="00D47DCA">
        <w:rPr>
          <w:noProof/>
        </w:rPr>
        <mc:AlternateContent>
          <mc:Choice Requires="wps">
            <w:drawing>
              <wp:anchor distT="91440" distB="91440" distL="114300" distR="114300" simplePos="0" relativeHeight="251664384" behindDoc="0" locked="0" layoutInCell="1" allowOverlap="1" wp14:anchorId="7C6DD237" wp14:editId="4F70453A">
                <wp:simplePos x="0" y="0"/>
                <wp:positionH relativeFrom="margin">
                  <wp:align>center</wp:align>
                </wp:positionH>
                <wp:positionV relativeFrom="paragraph">
                  <wp:posOffset>3855720</wp:posOffset>
                </wp:positionV>
                <wp:extent cx="3474720" cy="1403985"/>
                <wp:effectExtent l="0" t="0" r="0" b="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2B6137A" w14:textId="47D399ED" w:rsidR="00D47DCA" w:rsidRDefault="00D47DCA" w:rsidP="00D47DCA">
                            <w:pPr>
                              <w:pBdr>
                                <w:top w:val="single" w:sz="24" w:space="8" w:color="3B4455" w:themeColor="accent1"/>
                                <w:bottom w:val="single" w:sz="24" w:space="8" w:color="3B4455" w:themeColor="accent1"/>
                              </w:pBdr>
                              <w:rPr>
                                <w:i/>
                                <w:iCs/>
                                <w:color w:val="3B4455" w:themeColor="accent1"/>
                              </w:rPr>
                            </w:pPr>
                            <w:r>
                              <w:rPr>
                                <w:i/>
                                <w:iCs/>
                                <w:color w:val="3B4455" w:themeColor="accent1"/>
                              </w:rPr>
                              <w:t xml:space="preserve">The application when </w:t>
                            </w:r>
                            <w:r w:rsidR="008628C5">
                              <w:rPr>
                                <w:i/>
                                <w:iCs/>
                                <w:color w:val="3B4455" w:themeColor="accent1"/>
                              </w:rPr>
                              <w:t xml:space="preserve">it is in full use with added links and RSS Feed topics that the user can click and go forward </w:t>
                            </w:r>
                            <w:r w:rsidR="002203D3">
                              <w:rPr>
                                <w:i/>
                                <w:iCs/>
                                <w:color w:val="3B4455" w:themeColor="accent1"/>
                              </w:rPr>
                              <w:t>with.</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C6DD237" id="_x0000_s1035" type="#_x0000_t202" style="position:absolute;margin-left:0;margin-top:303.6pt;width:273.6pt;height:110.55pt;z-index:25166438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" filled="f" stroked="f">
                <v:textbox style="mso-fit-shape-to-text:t">
                  <w:txbxContent>
                    <w:p w14:paraId="52B6137A" w14:textId="47D399ED" w:rsidR="00D47DCA" w:rsidRDefault="00D47DCA" w:rsidP="00D47DCA">
                      <w:pPr>
                        <w:pBdr>
                          <w:top w:val="single" w:sz="24" w:space="8" w:color="3B4455" w:themeColor="accent1"/>
                          <w:bottom w:val="single" w:sz="24" w:space="8" w:color="3B4455" w:themeColor="accent1"/>
                        </w:pBdr>
                        <w:rPr>
                          <w:i/>
                          <w:iCs/>
                          <w:color w:val="3B4455" w:themeColor="accent1"/>
                        </w:rPr>
                      </w:pPr>
                      <w:r>
                        <w:rPr>
                          <w:i/>
                          <w:iCs/>
                          <w:color w:val="3B4455" w:themeColor="accent1"/>
                        </w:rPr>
                        <w:t xml:space="preserve">The application when </w:t>
                      </w:r>
                      <w:r w:rsidR="008628C5">
                        <w:rPr>
                          <w:i/>
                          <w:iCs/>
                          <w:color w:val="3B4455" w:themeColor="accent1"/>
                        </w:rPr>
                        <w:t xml:space="preserve">it is in full use with added links and RSS Feed topics that the user can click and go forward </w:t>
                      </w:r>
                      <w:r w:rsidR="002203D3">
                        <w:rPr>
                          <w:i/>
                          <w:iCs/>
                          <w:color w:val="3B4455" w:themeColor="accent1"/>
                        </w:rPr>
                        <w:t>with.</w:t>
                      </w:r>
                    </w:p>
                  </w:txbxContent>
                </v:textbox>
                <w10:wrap type="topAndBottom" anchorx="margin"/>
              </v:shape>
            </w:pict>
          </mc:Fallback>
        </mc:AlternateContent>
      </w:r>
      <w:r w:rsidR="00D47DCA">
        <w:rPr>
          <w:noProof/>
        </w:rPr>
        <w:drawing>
          <wp:anchor distT="0" distB="0" distL="114300" distR="114300" simplePos="0" relativeHeight="251663360" behindDoc="0" locked="0" layoutInCell="1" allowOverlap="1" wp14:anchorId="361950A9" wp14:editId="2E28640A">
            <wp:simplePos x="0" y="0"/>
            <wp:positionH relativeFrom="margin">
              <wp:align>center</wp:align>
            </wp:positionH>
            <wp:positionV relativeFrom="paragraph">
              <wp:posOffset>528320</wp:posOffset>
            </wp:positionV>
            <wp:extent cx="5836920" cy="328164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6920" cy="3281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2AC" w:rsidRPr="002B6593">
        <w:rPr>
          <w:noProof/>
          <w:lang w:val="en-AU" w:eastAsia="en-AU"/>
        </w:rPr>
        <mc:AlternateContent>
          <mc:Choice Requires="wps">
            <w:drawing>
              <wp:anchor distT="0" distB="0" distL="114300" distR="114300" simplePos="0" relativeHeight="251662336" behindDoc="1" locked="0" layoutInCell="1" allowOverlap="1" wp14:anchorId="410A4722" wp14:editId="7C89CE51">
                <wp:simplePos x="0" y="0"/>
                <wp:positionH relativeFrom="page">
                  <wp:posOffset>99060</wp:posOffset>
                </wp:positionH>
                <wp:positionV relativeFrom="paragraph">
                  <wp:posOffset>-320040</wp:posOffset>
                </wp:positionV>
                <wp:extent cx="7773671" cy="10060941"/>
                <wp:effectExtent l="0" t="0" r="0" b="0"/>
                <wp:wrapNone/>
                <wp:docPr id="30"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1" cy="1006094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738586C7" id="Shape" o:spid="_x0000_s1026" alt="&quot;&quot;" style="position:absolute;margin-left:7.8pt;margin-top:-25.2pt;width:612.1pt;height:792.2pt;z-index:-251626496;visibility:visible;mso-wrap-style:square;mso-wrap-distance-left:9pt;mso-wrap-distance-top:0;mso-wrap-distance-right:9pt;mso-wrap-distance-bottom:0;mso-position-horizontal:absolute;mso-position-horizontal-relative:page;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ff1571 [3205]" stroked="f" strokeweight="1pt">
                <v:fill color2="#fdc082 [3206]" angle="90" focus="100%" type="gradient"/>
                <v:stroke miterlimit="4" joinstyle="miter"/>
                <v:path arrowok="t" o:extrusionok="f" o:connecttype="custom" o:connectlocs="3886836,5030471;3886836,5030471;3886836,5030471;3886836,5030471" o:connectangles="0,90,180,270"/>
                <w10:wrap anchorx="page"/>
              </v:shape>
            </w:pict>
          </mc:Fallback>
        </mc:AlternateContent>
      </w:r>
      <w:r w:rsidR="00200D04">
        <w:br w:type="page"/>
      </w:r>
    </w:p>
    <w:p w14:paraId="796F7AB6" w14:textId="7FD31A68" w:rsidR="007A000C" w:rsidRDefault="006F7710">
      <w:r w:rsidRPr="002B6593">
        <w:rPr>
          <w:noProof/>
          <w:lang w:val="en-AU" w:eastAsia="en-AU"/>
        </w:rPr>
        <w:lastRenderedPageBreak/>
        <mc:AlternateContent>
          <mc:Choice Requires="wps">
            <w:drawing>
              <wp:anchor distT="0" distB="0" distL="114300" distR="114300" simplePos="0" relativeHeight="251670528" behindDoc="1" locked="0" layoutInCell="1" allowOverlap="1" wp14:anchorId="4C6AB8F7" wp14:editId="0AA780C7">
                <wp:simplePos x="0" y="0"/>
                <wp:positionH relativeFrom="page">
                  <wp:posOffset>106680</wp:posOffset>
                </wp:positionH>
                <wp:positionV relativeFrom="paragraph">
                  <wp:posOffset>-332740</wp:posOffset>
                </wp:positionV>
                <wp:extent cx="7773671" cy="10060941"/>
                <wp:effectExtent l="0" t="0" r="0" b="0"/>
                <wp:wrapNone/>
                <wp:docPr id="34"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1" cy="1006094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5273FDC4" id="Shape" o:spid="_x0000_s1026" alt="&quot;&quot;" style="position:absolute;margin-left:8.4pt;margin-top:-26.2pt;width:612.1pt;height:792.2pt;z-index:-251607040;visibility:visible;mso-wrap-style:square;mso-wrap-distance-left:9pt;mso-wrap-distance-top:0;mso-wrap-distance-right:9pt;mso-wrap-distance-bottom:0;mso-position-horizontal:absolute;mso-position-horizontal-relative:page;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ff1571 [3205]" stroked="f" strokeweight="1pt">
                <v:fill color2="#fdc082 [3206]" angle="90" focus="100%" type="gradient"/>
                <v:stroke miterlimit="4" joinstyle="miter"/>
                <v:path arrowok="t" o:extrusionok="f" o:connecttype="custom" o:connectlocs="3886836,5030471;3886836,5030471;3886836,5030471;3886836,5030471" o:connectangles="0,90,180,270"/>
                <w10:wrap anchorx="page"/>
              </v:shape>
            </w:pict>
          </mc:Fallback>
        </mc:AlternateContent>
      </w:r>
    </w:p>
    <w:p w14:paraId="3B9312E6" w14:textId="55AA4AAE" w:rsidR="00312190" w:rsidRDefault="00312190"/>
    <w:p w14:paraId="5C9F28C2" w14:textId="51D6EE84" w:rsidR="00312190" w:rsidRDefault="00873768">
      <w:r>
        <w:rPr>
          <w:noProof/>
        </w:rPr>
        <mc:AlternateContent>
          <mc:Choice Requires="wps">
            <w:drawing>
              <wp:anchor distT="0" distB="0" distL="114300" distR="114300" simplePos="0" relativeHeight="251669504" behindDoc="0" locked="0" layoutInCell="1" allowOverlap="1" wp14:anchorId="3D890FA0" wp14:editId="5D98202C">
                <wp:simplePos x="0" y="0"/>
                <wp:positionH relativeFrom="column">
                  <wp:posOffset>5516880</wp:posOffset>
                </wp:positionH>
                <wp:positionV relativeFrom="paragraph">
                  <wp:posOffset>1162685</wp:posOffset>
                </wp:positionV>
                <wp:extent cx="304800" cy="129540"/>
                <wp:effectExtent l="0" t="19050" r="38100" b="41910"/>
                <wp:wrapNone/>
                <wp:docPr id="36" name="Arrow: Right 36"/>
                <wp:cNvGraphicFramePr/>
                <a:graphic xmlns:a="http://schemas.openxmlformats.org/drawingml/2006/main">
                  <a:graphicData uri="http://schemas.microsoft.com/office/word/2010/wordprocessingShape">
                    <wps:wsp>
                      <wps:cNvSpPr/>
                      <wps:spPr>
                        <a:xfrm>
                          <a:off x="0" y="0"/>
                          <a:ext cx="304800" cy="129540"/>
                        </a:xfrm>
                        <a:prstGeom prst="rightArrow">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shapetype w14:anchorId="66D132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434.4pt;margin-top:91.55pt;width:24pt;height:10.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" adj="17010" filled="f" strokeweight="2pt">
                <v:stroke miterlimit="4"/>
                <v:textbox style="mso-fit-shape-to-text:t" inset="3pt,3pt,3pt,3pt"/>
              </v:shape>
            </w:pict>
          </mc:Fallback>
        </mc:AlternateContent>
      </w:r>
      <w:r w:rsidR="006F7710">
        <w:rPr>
          <w:noProof/>
        </w:rPr>
        <mc:AlternateContent>
          <mc:Choice Requires="wps">
            <w:drawing>
              <wp:anchor distT="0" distB="0" distL="114300" distR="114300" simplePos="0" relativeHeight="251668480" behindDoc="0" locked="0" layoutInCell="1" allowOverlap="1" wp14:anchorId="1F700F7A" wp14:editId="316C549D">
                <wp:simplePos x="0" y="0"/>
                <wp:positionH relativeFrom="column">
                  <wp:posOffset>419100</wp:posOffset>
                </wp:positionH>
                <wp:positionV relativeFrom="paragraph">
                  <wp:posOffset>88265</wp:posOffset>
                </wp:positionV>
                <wp:extent cx="6629400" cy="176022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629400" cy="17602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0C041C2" w14:textId="46279D50" w:rsidR="006F7710" w:rsidRDefault="006F7710" w:rsidP="006F7710">
                            <w:pPr>
                              <w:pStyle w:val="Heading5"/>
                            </w:pPr>
                            <w:r>
                              <w:t xml:space="preserve">Installing the </w:t>
                            </w:r>
                            <w:r w:rsidR="00E951F8">
                              <w:t>application</w:t>
                            </w:r>
                          </w:p>
                          <w:p w14:paraId="78CACFB7" w14:textId="178F8E87" w:rsidR="005E1905" w:rsidRDefault="005E1905" w:rsidP="005E1905"/>
                          <w:p w14:paraId="795B8C02" w14:textId="29A273CF" w:rsidR="005E1905" w:rsidRDefault="005E1905" w:rsidP="005E1905">
                            <w:pPr>
                              <w:pStyle w:val="Heading2"/>
                            </w:pPr>
                            <w:r>
                              <w:t>Windows OS</w:t>
                            </w:r>
                          </w:p>
                          <w:p w14:paraId="5841A836" w14:textId="69DEFB8D" w:rsidR="00BE68EA" w:rsidRDefault="00BE68EA" w:rsidP="00BE68EA"/>
                          <w:p w14:paraId="2A654B8E" w14:textId="631B28DB" w:rsidR="00BE68EA" w:rsidRPr="00BE68EA" w:rsidRDefault="00BE68EA" w:rsidP="00BE68EA">
                            <w:pPr>
                              <w:pStyle w:val="Text"/>
                            </w:pPr>
                            <w:r>
                              <w:t>Install the OpenSSL package for proper functionality</w:t>
                            </w:r>
                            <w:r w:rsidR="00873768">
                              <w:t xml:space="preserve"> through this link </w:t>
                            </w:r>
                            <w:r w:rsidR="00CD3229">
                              <w:t xml:space="preserve"> </w:t>
                            </w:r>
                            <w:r w:rsidR="00873768">
                              <w:t xml:space="preserve">       </w:t>
                            </w:r>
                            <w:hyperlink r:id="rId17" w:history="1">
                              <w:proofErr w:type="spellStart"/>
                              <w:r w:rsidR="00CD3229" w:rsidRPr="002A3C59">
                                <w:rPr>
                                  <w:rStyle w:val="Hyperlink"/>
                                </w:rPr>
                                <w:t>Link</w:t>
                              </w:r>
                              <w:proofErr w:type="spellEnd"/>
                            </w:hyperlink>
                            <w:r w:rsidR="002A3C59">
                              <w:t xml:space="preserve"> </w:t>
                            </w:r>
                          </w:p>
                          <w:p w14:paraId="64BBAE3F" w14:textId="4FFFA038" w:rsidR="008968C3" w:rsidRPr="008968C3" w:rsidRDefault="008968C3" w:rsidP="008968C3">
                            <w:pPr>
                              <w:pStyle w:val="Text"/>
                            </w:pPr>
                            <w:r>
                              <w:t>The 3MB ins</w:t>
                            </w:r>
                            <w:r w:rsidR="00F30CDC">
                              <w:t>taller will be sufficient.</w:t>
                            </w:r>
                          </w:p>
                          <w:p w14:paraId="3B0945FE" w14:textId="77777777" w:rsidR="008968C3" w:rsidRDefault="008968C3" w:rsidP="00E951F8"/>
                          <w:p w14:paraId="18DDF7B0" w14:textId="1CB25B7D" w:rsidR="00E951F8" w:rsidRDefault="00697B4D" w:rsidP="00E951F8">
                            <w:pPr>
                              <w:pStyle w:val="Text"/>
                            </w:pPr>
                            <w:r>
                              <w:t xml:space="preserve">On windows platform use the </w:t>
                            </w:r>
                            <w:r w:rsidR="00A34883" w:rsidRPr="00A34883">
                              <w:rPr>
                                <w:b/>
                                <w:bCs/>
                                <w:i/>
                                <w:iCs/>
                              </w:rPr>
                              <w:t>Desktop QT 5.15.1 MinGW 32-Bit</w:t>
                            </w:r>
                            <w:r w:rsidR="00A34883">
                              <w:rPr>
                                <w:i/>
                                <w:iCs/>
                              </w:rPr>
                              <w:t xml:space="preserve"> </w:t>
                            </w:r>
                            <w:r w:rsidR="00A34883">
                              <w:t xml:space="preserve">kit to compile the application </w:t>
                            </w:r>
                            <w:r w:rsidR="005E1905">
                              <w:t>when in debugging mode.</w:t>
                            </w:r>
                          </w:p>
                          <w:p w14:paraId="016C8768" w14:textId="3B934EB7" w:rsidR="00F30CDC" w:rsidRDefault="00F30CDC" w:rsidP="00E951F8">
                            <w:pPr>
                              <w:pStyle w:val="Text"/>
                            </w:pPr>
                          </w:p>
                          <w:p w14:paraId="1D3F8339" w14:textId="7D159508" w:rsidR="00F30CDC" w:rsidRDefault="00F30CDC" w:rsidP="00E951F8">
                            <w:pPr>
                              <w:pStyle w:val="Text"/>
                            </w:pPr>
                            <w:r>
                              <w:t>Run the application and enjoy!</w:t>
                            </w:r>
                          </w:p>
                          <w:p w14:paraId="40034499" w14:textId="586B829D" w:rsidR="003322D8" w:rsidRDefault="003322D8" w:rsidP="00E951F8">
                            <w:pPr>
                              <w:pStyle w:val="Text"/>
                            </w:pPr>
                          </w:p>
                          <w:p w14:paraId="2F7EA37E" w14:textId="162ECFB2" w:rsidR="003322D8" w:rsidRDefault="003322D8" w:rsidP="003322D8">
                            <w:pPr>
                              <w:pStyle w:val="Heading2"/>
                            </w:pPr>
                            <w:r>
                              <w:t>Linux (Ubuntu)</w:t>
                            </w:r>
                          </w:p>
                          <w:p w14:paraId="1CE290AB" w14:textId="3AD4C205" w:rsidR="003322D8" w:rsidRDefault="003322D8" w:rsidP="003322D8"/>
                          <w:p w14:paraId="0F2401C0" w14:textId="79DFA158" w:rsidR="003322D8" w:rsidRPr="003322D8" w:rsidRDefault="003322D8" w:rsidP="003322D8">
                            <w:pPr>
                              <w:pStyle w:val="Text"/>
                            </w:pPr>
                            <w:r>
                              <w:t>No extra packages need to be installed. Just compile and run!</w:t>
                            </w:r>
                          </w:p>
                          <w:p w14:paraId="089FB13F" w14:textId="6DC0114B" w:rsidR="00BE68EA" w:rsidRDefault="00BE68EA" w:rsidP="00E951F8">
                            <w:pPr>
                              <w:pStyle w:val="Text"/>
                            </w:pPr>
                          </w:p>
                          <w:p w14:paraId="7C644D5F" w14:textId="2EF941B4" w:rsidR="00C13683" w:rsidRDefault="00C13683" w:rsidP="00E951F8">
                            <w:pPr>
                              <w:pStyle w:val="Text"/>
                            </w:pPr>
                          </w:p>
                          <w:p w14:paraId="2B5A6A89" w14:textId="5612644F" w:rsidR="00C13683" w:rsidRDefault="00C13683" w:rsidP="00C13683">
                            <w:pPr>
                              <w:pStyle w:val="Heading5"/>
                            </w:pPr>
                            <w:r>
                              <w:t>RSS Link examples for running</w:t>
                            </w:r>
                          </w:p>
                          <w:p w14:paraId="1A9EFEC5" w14:textId="60A09DC3" w:rsidR="00C13683" w:rsidRDefault="00C13683" w:rsidP="00C13683"/>
                          <w:p w14:paraId="0CD125A6" w14:textId="7AC2A79C" w:rsidR="00C13683" w:rsidRDefault="00F6508B" w:rsidP="00C13683">
                            <w:pPr>
                              <w:pStyle w:val="Text"/>
                            </w:pPr>
                            <w:r>
                              <w:t xml:space="preserve">BBC Top Stories: </w:t>
                            </w:r>
                            <w:hyperlink r:id="rId18" w:history="1">
                              <w:r w:rsidRPr="006B6B81">
                                <w:rPr>
                                  <w:rStyle w:val="Hyperlink"/>
                                </w:rPr>
                                <w:t>http://feeds.bbci.co.uk/news/rss.xml</w:t>
                              </w:r>
                            </w:hyperlink>
                          </w:p>
                          <w:p w14:paraId="70A785A2" w14:textId="40861BFA" w:rsidR="00F6508B" w:rsidRDefault="00F6508B" w:rsidP="00C13683">
                            <w:pPr>
                              <w:pStyle w:val="Text"/>
                            </w:pPr>
                            <w:r>
                              <w:t>BBC World News:</w:t>
                            </w:r>
                            <w:r w:rsidR="004A257E">
                              <w:t xml:space="preserve"> </w:t>
                            </w:r>
                            <w:hyperlink r:id="rId19" w:history="1">
                              <w:r w:rsidR="004A257E" w:rsidRPr="006B6B81">
                                <w:rPr>
                                  <w:rStyle w:val="Hyperlink"/>
                                </w:rPr>
                                <w:t>http://feeds.bbci.co.uk/news/world/rss.xml</w:t>
                              </w:r>
                            </w:hyperlink>
                          </w:p>
                          <w:p w14:paraId="6F3983FF" w14:textId="76333177" w:rsidR="004A257E" w:rsidRDefault="004A257E" w:rsidP="00C13683">
                            <w:pPr>
                              <w:pStyle w:val="Text"/>
                            </w:pPr>
                            <w:r>
                              <w:t xml:space="preserve">BBC News UK: </w:t>
                            </w:r>
                            <w:hyperlink r:id="rId20" w:history="1">
                              <w:r w:rsidRPr="006B6B81">
                                <w:rPr>
                                  <w:rStyle w:val="Hyperlink"/>
                                </w:rPr>
                                <w:t>http://feeds.bbci.co.uk/news/uk/rss.xml</w:t>
                              </w:r>
                            </w:hyperlink>
                          </w:p>
                          <w:p w14:paraId="06C4155F" w14:textId="7E9518C5" w:rsidR="004A257E" w:rsidRDefault="004A257E" w:rsidP="00C13683">
                            <w:pPr>
                              <w:pStyle w:val="Text"/>
                            </w:pPr>
                            <w:r>
                              <w:t xml:space="preserve">NASA </w:t>
                            </w:r>
                            <w:r w:rsidR="00B972E3">
                              <w:t xml:space="preserve">Breaking News: </w:t>
                            </w:r>
                            <w:hyperlink r:id="rId21" w:history="1">
                              <w:r w:rsidR="00B972E3" w:rsidRPr="006B6B81">
                                <w:rPr>
                                  <w:rStyle w:val="Hyperlink"/>
                                </w:rPr>
                                <w:t>https://www.nasa.gov/rss/dyn/breaking_news.rss</w:t>
                              </w:r>
                            </w:hyperlink>
                          </w:p>
                          <w:p w14:paraId="1B2B7FFD" w14:textId="485D3C89" w:rsidR="00B972E3" w:rsidRDefault="00B338FD" w:rsidP="00C13683">
                            <w:pPr>
                              <w:pStyle w:val="Text"/>
                            </w:pPr>
                            <w:r>
                              <w:t xml:space="preserve">Life Hacker: </w:t>
                            </w:r>
                            <w:hyperlink r:id="rId22" w:history="1">
                              <w:r w:rsidRPr="006B6B81">
                                <w:rPr>
                                  <w:rStyle w:val="Hyperlink"/>
                                </w:rPr>
                                <w:t>https://lifehacker.com/rss</w:t>
                              </w:r>
                            </w:hyperlink>
                          </w:p>
                          <w:p w14:paraId="5B749A0C" w14:textId="6A927E1F" w:rsidR="00B338FD" w:rsidRDefault="004D76FD" w:rsidP="00C13683">
                            <w:pPr>
                              <w:pStyle w:val="Text"/>
                            </w:pPr>
                            <w:r>
                              <w:t xml:space="preserve">Reddit News: </w:t>
                            </w:r>
                            <w:hyperlink r:id="rId23" w:history="1">
                              <w:r w:rsidRPr="006B6B81">
                                <w:rPr>
                                  <w:rStyle w:val="Hyperlink"/>
                                </w:rPr>
                                <w:t>https://www.reddit.com/r/news/.rss</w:t>
                              </w:r>
                            </w:hyperlink>
                          </w:p>
                          <w:p w14:paraId="7F084611" w14:textId="77777777" w:rsidR="004D76FD" w:rsidRPr="00C13683" w:rsidRDefault="004D76FD" w:rsidP="00C13683">
                            <w:pPr>
                              <w:pStyle w:val="Text"/>
                            </w:pPr>
                          </w:p>
                          <w:p w14:paraId="77363B50" w14:textId="4AAB532B" w:rsidR="00BE68EA" w:rsidRPr="00A34883" w:rsidRDefault="00BE68EA" w:rsidP="00E951F8">
                            <w:pPr>
                              <w:pStyle w:val="Text"/>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1F700F7A" id="Text Box 35" o:spid="_x0000_s1036" type="#_x0000_t202" style="position:absolute;margin-left:33pt;margin-top:6.95pt;width:522pt;height:13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" filled="f" stroked="f" strokeweight="1pt">
                <v:stroke miterlimit="4"/>
                <v:textbox style="mso-fit-shape-to-text:t" inset="4pt,4pt,4pt,4pt">
                  <w:txbxContent>
                    <w:p w14:paraId="20C041C2" w14:textId="46279D50" w:rsidR="006F7710" w:rsidRDefault="006F7710" w:rsidP="006F7710">
                      <w:pPr>
                        <w:pStyle w:val="Heading5"/>
                      </w:pPr>
                      <w:r>
                        <w:t xml:space="preserve">Installing the </w:t>
                      </w:r>
                      <w:r w:rsidR="00E951F8">
                        <w:t>application</w:t>
                      </w:r>
                    </w:p>
                    <w:p w14:paraId="78CACFB7" w14:textId="178F8E87" w:rsidR="005E1905" w:rsidRDefault="005E1905" w:rsidP="005E1905"/>
                    <w:p w14:paraId="795B8C02" w14:textId="29A273CF" w:rsidR="005E1905" w:rsidRDefault="005E1905" w:rsidP="005E1905">
                      <w:pPr>
                        <w:pStyle w:val="Heading2"/>
                      </w:pPr>
                      <w:r>
                        <w:t>Windows OS</w:t>
                      </w:r>
                    </w:p>
                    <w:p w14:paraId="5841A836" w14:textId="69DEFB8D" w:rsidR="00BE68EA" w:rsidRDefault="00BE68EA" w:rsidP="00BE68EA"/>
                    <w:p w14:paraId="2A654B8E" w14:textId="631B28DB" w:rsidR="00BE68EA" w:rsidRPr="00BE68EA" w:rsidRDefault="00BE68EA" w:rsidP="00BE68EA">
                      <w:pPr>
                        <w:pStyle w:val="Text"/>
                      </w:pPr>
                      <w:r>
                        <w:t>Install the OpenSSL package for proper functionality</w:t>
                      </w:r>
                      <w:r w:rsidR="00873768">
                        <w:t xml:space="preserve"> through this link </w:t>
                      </w:r>
                      <w:r w:rsidR="00CD3229">
                        <w:t xml:space="preserve"> </w:t>
                      </w:r>
                      <w:r w:rsidR="00873768">
                        <w:t xml:space="preserve">       </w:t>
                      </w:r>
                      <w:hyperlink r:id="rId24" w:history="1">
                        <w:proofErr w:type="spellStart"/>
                        <w:r w:rsidR="00CD3229" w:rsidRPr="002A3C59">
                          <w:rPr>
                            <w:rStyle w:val="Hyperlink"/>
                          </w:rPr>
                          <w:t>Link</w:t>
                        </w:r>
                        <w:proofErr w:type="spellEnd"/>
                      </w:hyperlink>
                      <w:r w:rsidR="002A3C59">
                        <w:t xml:space="preserve"> </w:t>
                      </w:r>
                    </w:p>
                    <w:p w14:paraId="64BBAE3F" w14:textId="4FFFA038" w:rsidR="008968C3" w:rsidRPr="008968C3" w:rsidRDefault="008968C3" w:rsidP="008968C3">
                      <w:pPr>
                        <w:pStyle w:val="Text"/>
                      </w:pPr>
                      <w:r>
                        <w:t>The 3MB ins</w:t>
                      </w:r>
                      <w:r w:rsidR="00F30CDC">
                        <w:t>taller will be sufficient.</w:t>
                      </w:r>
                    </w:p>
                    <w:p w14:paraId="3B0945FE" w14:textId="77777777" w:rsidR="008968C3" w:rsidRDefault="008968C3" w:rsidP="00E951F8"/>
                    <w:p w14:paraId="18DDF7B0" w14:textId="1CB25B7D" w:rsidR="00E951F8" w:rsidRDefault="00697B4D" w:rsidP="00E951F8">
                      <w:pPr>
                        <w:pStyle w:val="Text"/>
                      </w:pPr>
                      <w:r>
                        <w:t xml:space="preserve">On windows platform use the </w:t>
                      </w:r>
                      <w:r w:rsidR="00A34883" w:rsidRPr="00A34883">
                        <w:rPr>
                          <w:b/>
                          <w:bCs/>
                          <w:i/>
                          <w:iCs/>
                        </w:rPr>
                        <w:t>Desktop QT 5.15.1 MinGW 32-Bit</w:t>
                      </w:r>
                      <w:r w:rsidR="00A34883">
                        <w:rPr>
                          <w:i/>
                          <w:iCs/>
                        </w:rPr>
                        <w:t xml:space="preserve"> </w:t>
                      </w:r>
                      <w:r w:rsidR="00A34883">
                        <w:t xml:space="preserve">kit to compile the application </w:t>
                      </w:r>
                      <w:r w:rsidR="005E1905">
                        <w:t>when in debugging mode.</w:t>
                      </w:r>
                    </w:p>
                    <w:p w14:paraId="016C8768" w14:textId="3B934EB7" w:rsidR="00F30CDC" w:rsidRDefault="00F30CDC" w:rsidP="00E951F8">
                      <w:pPr>
                        <w:pStyle w:val="Text"/>
                      </w:pPr>
                    </w:p>
                    <w:p w14:paraId="1D3F8339" w14:textId="7D159508" w:rsidR="00F30CDC" w:rsidRDefault="00F30CDC" w:rsidP="00E951F8">
                      <w:pPr>
                        <w:pStyle w:val="Text"/>
                      </w:pPr>
                      <w:r>
                        <w:t>Run the application and enjoy!</w:t>
                      </w:r>
                    </w:p>
                    <w:p w14:paraId="40034499" w14:textId="586B829D" w:rsidR="003322D8" w:rsidRDefault="003322D8" w:rsidP="00E951F8">
                      <w:pPr>
                        <w:pStyle w:val="Text"/>
                      </w:pPr>
                    </w:p>
                    <w:p w14:paraId="2F7EA37E" w14:textId="162ECFB2" w:rsidR="003322D8" w:rsidRDefault="003322D8" w:rsidP="003322D8">
                      <w:pPr>
                        <w:pStyle w:val="Heading2"/>
                      </w:pPr>
                      <w:r>
                        <w:t>Linux (Ubuntu)</w:t>
                      </w:r>
                    </w:p>
                    <w:p w14:paraId="1CE290AB" w14:textId="3AD4C205" w:rsidR="003322D8" w:rsidRDefault="003322D8" w:rsidP="003322D8"/>
                    <w:p w14:paraId="0F2401C0" w14:textId="79DFA158" w:rsidR="003322D8" w:rsidRPr="003322D8" w:rsidRDefault="003322D8" w:rsidP="003322D8">
                      <w:pPr>
                        <w:pStyle w:val="Text"/>
                      </w:pPr>
                      <w:r>
                        <w:t>No extra packages need to be installed. Just compile and run!</w:t>
                      </w:r>
                    </w:p>
                    <w:p w14:paraId="089FB13F" w14:textId="6DC0114B" w:rsidR="00BE68EA" w:rsidRDefault="00BE68EA" w:rsidP="00E951F8">
                      <w:pPr>
                        <w:pStyle w:val="Text"/>
                      </w:pPr>
                    </w:p>
                    <w:p w14:paraId="7C644D5F" w14:textId="2EF941B4" w:rsidR="00C13683" w:rsidRDefault="00C13683" w:rsidP="00E951F8">
                      <w:pPr>
                        <w:pStyle w:val="Text"/>
                      </w:pPr>
                    </w:p>
                    <w:p w14:paraId="2B5A6A89" w14:textId="5612644F" w:rsidR="00C13683" w:rsidRDefault="00C13683" w:rsidP="00C13683">
                      <w:pPr>
                        <w:pStyle w:val="Heading5"/>
                      </w:pPr>
                      <w:r>
                        <w:t>RSS Link examples for running</w:t>
                      </w:r>
                    </w:p>
                    <w:p w14:paraId="1A9EFEC5" w14:textId="60A09DC3" w:rsidR="00C13683" w:rsidRDefault="00C13683" w:rsidP="00C13683"/>
                    <w:p w14:paraId="0CD125A6" w14:textId="7AC2A79C" w:rsidR="00C13683" w:rsidRDefault="00F6508B" w:rsidP="00C13683">
                      <w:pPr>
                        <w:pStyle w:val="Text"/>
                      </w:pPr>
                      <w:r>
                        <w:t xml:space="preserve">BBC Top Stories: </w:t>
                      </w:r>
                      <w:hyperlink r:id="rId25" w:history="1">
                        <w:r w:rsidRPr="006B6B81">
                          <w:rPr>
                            <w:rStyle w:val="Hyperlink"/>
                          </w:rPr>
                          <w:t>http://feeds.bbci.co.uk/news/rss.xml</w:t>
                        </w:r>
                      </w:hyperlink>
                    </w:p>
                    <w:p w14:paraId="70A785A2" w14:textId="40861BFA" w:rsidR="00F6508B" w:rsidRDefault="00F6508B" w:rsidP="00C13683">
                      <w:pPr>
                        <w:pStyle w:val="Text"/>
                      </w:pPr>
                      <w:r>
                        <w:t>BBC World News:</w:t>
                      </w:r>
                      <w:r w:rsidR="004A257E">
                        <w:t xml:space="preserve"> </w:t>
                      </w:r>
                      <w:hyperlink r:id="rId26" w:history="1">
                        <w:r w:rsidR="004A257E" w:rsidRPr="006B6B81">
                          <w:rPr>
                            <w:rStyle w:val="Hyperlink"/>
                          </w:rPr>
                          <w:t>http://feeds.bbci.co.uk/news/world/rss.xml</w:t>
                        </w:r>
                      </w:hyperlink>
                    </w:p>
                    <w:p w14:paraId="6F3983FF" w14:textId="76333177" w:rsidR="004A257E" w:rsidRDefault="004A257E" w:rsidP="00C13683">
                      <w:pPr>
                        <w:pStyle w:val="Text"/>
                      </w:pPr>
                      <w:r>
                        <w:t xml:space="preserve">BBC News UK: </w:t>
                      </w:r>
                      <w:hyperlink r:id="rId27" w:history="1">
                        <w:r w:rsidRPr="006B6B81">
                          <w:rPr>
                            <w:rStyle w:val="Hyperlink"/>
                          </w:rPr>
                          <w:t>http://feeds.bbci.co.uk/news/uk/rss.xml</w:t>
                        </w:r>
                      </w:hyperlink>
                    </w:p>
                    <w:p w14:paraId="06C4155F" w14:textId="7E9518C5" w:rsidR="004A257E" w:rsidRDefault="004A257E" w:rsidP="00C13683">
                      <w:pPr>
                        <w:pStyle w:val="Text"/>
                      </w:pPr>
                      <w:r>
                        <w:t xml:space="preserve">NASA </w:t>
                      </w:r>
                      <w:r w:rsidR="00B972E3">
                        <w:t xml:space="preserve">Breaking News: </w:t>
                      </w:r>
                      <w:hyperlink r:id="rId28" w:history="1">
                        <w:r w:rsidR="00B972E3" w:rsidRPr="006B6B81">
                          <w:rPr>
                            <w:rStyle w:val="Hyperlink"/>
                          </w:rPr>
                          <w:t>https://www.nasa.gov/rss/dyn/breaking_news.rss</w:t>
                        </w:r>
                      </w:hyperlink>
                    </w:p>
                    <w:p w14:paraId="1B2B7FFD" w14:textId="485D3C89" w:rsidR="00B972E3" w:rsidRDefault="00B338FD" w:rsidP="00C13683">
                      <w:pPr>
                        <w:pStyle w:val="Text"/>
                      </w:pPr>
                      <w:r>
                        <w:t xml:space="preserve">Life Hacker: </w:t>
                      </w:r>
                      <w:hyperlink r:id="rId29" w:history="1">
                        <w:r w:rsidRPr="006B6B81">
                          <w:rPr>
                            <w:rStyle w:val="Hyperlink"/>
                          </w:rPr>
                          <w:t>https://lifehacker.com/rss</w:t>
                        </w:r>
                      </w:hyperlink>
                    </w:p>
                    <w:p w14:paraId="5B749A0C" w14:textId="6A927E1F" w:rsidR="00B338FD" w:rsidRDefault="004D76FD" w:rsidP="00C13683">
                      <w:pPr>
                        <w:pStyle w:val="Text"/>
                      </w:pPr>
                      <w:r>
                        <w:t xml:space="preserve">Reddit News: </w:t>
                      </w:r>
                      <w:hyperlink r:id="rId30" w:history="1">
                        <w:r w:rsidRPr="006B6B81">
                          <w:rPr>
                            <w:rStyle w:val="Hyperlink"/>
                          </w:rPr>
                          <w:t>https://www.reddit.com/r/news/.rss</w:t>
                        </w:r>
                      </w:hyperlink>
                    </w:p>
                    <w:p w14:paraId="7F084611" w14:textId="77777777" w:rsidR="004D76FD" w:rsidRPr="00C13683" w:rsidRDefault="004D76FD" w:rsidP="00C13683">
                      <w:pPr>
                        <w:pStyle w:val="Text"/>
                      </w:pPr>
                    </w:p>
                    <w:p w14:paraId="77363B50" w14:textId="4AAB532B" w:rsidR="00BE68EA" w:rsidRPr="00A34883" w:rsidRDefault="00BE68EA" w:rsidP="00E951F8">
                      <w:pPr>
                        <w:pStyle w:val="Text"/>
                      </w:pPr>
                    </w:p>
                  </w:txbxContent>
                </v:textbox>
              </v:shape>
            </w:pict>
          </mc:Fallback>
        </mc:AlternateContent>
      </w:r>
    </w:p>
    <w:p w14:paraId="7BDF748A" w14:textId="77777777" w:rsidR="00A81248" w:rsidRDefault="00A81248" w:rsidP="005A2DF7"/>
    <w:sectPr w:rsidR="00A81248" w:rsidSect="005F4A20">
      <w:footerReference w:type="even" r:id="rId31"/>
      <w:footerReference w:type="default" r:id="rId3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11ACD6" w14:textId="77777777" w:rsidR="00A06FC0" w:rsidRDefault="00A06FC0" w:rsidP="001205A1">
      <w:r>
        <w:separator/>
      </w:r>
    </w:p>
  </w:endnote>
  <w:endnote w:type="continuationSeparator" w:id="0">
    <w:p w14:paraId="40D23147" w14:textId="77777777" w:rsidR="00A06FC0" w:rsidRDefault="00A06FC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38362992"/>
      <w:docPartObj>
        <w:docPartGallery w:val="Page Numbers (Bottom of Page)"/>
        <w:docPartUnique/>
      </w:docPartObj>
    </w:sdtPr>
    <w:sdtEndPr>
      <w:rPr>
        <w:rStyle w:val="PageNumber"/>
      </w:rPr>
    </w:sdtEndPr>
    <w:sdtContent>
      <w:p w14:paraId="090D6088"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613D03F1"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CD19C7"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3838232"/>
      <w:docPartObj>
        <w:docPartGallery w:val="Page Numbers (Bottom of Page)"/>
        <w:docPartUnique/>
      </w:docPartObj>
    </w:sdtPr>
    <w:sdtEndPr/>
    <w:sdtContent>
      <w:p w14:paraId="60DF8CEB" w14:textId="77777777" w:rsidR="000F0731" w:rsidRPr="000F0731" w:rsidRDefault="000F0731" w:rsidP="000F0731">
        <w:pPr>
          <w:pStyle w:val="Footer"/>
        </w:pPr>
        <w:r w:rsidRPr="000F0731">
          <w:fldChar w:fldCharType="begin"/>
        </w:r>
        <w:r w:rsidRPr="000F0731">
          <w:instrText xml:space="preserve"> PAGE </w:instrText>
        </w:r>
        <w:r w:rsidRPr="000F0731">
          <w:fldChar w:fldCharType="separate"/>
        </w:r>
        <w:r w:rsidRPr="000F0731">
          <w:t>2</w:t>
        </w:r>
        <w:r w:rsidRPr="000F073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D4F53C" w14:textId="77777777" w:rsidR="00A06FC0" w:rsidRDefault="00A06FC0" w:rsidP="001205A1">
      <w:r>
        <w:separator/>
      </w:r>
    </w:p>
  </w:footnote>
  <w:footnote w:type="continuationSeparator" w:id="0">
    <w:p w14:paraId="51834F50" w14:textId="77777777" w:rsidR="00A06FC0" w:rsidRDefault="00A06FC0"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D3FFB"/>
    <w:multiLevelType w:val="hybridMultilevel"/>
    <w:tmpl w:val="65AE5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35001F"/>
    <w:multiLevelType w:val="hybridMultilevel"/>
    <w:tmpl w:val="8E408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EA094B"/>
    <w:multiLevelType w:val="hybridMultilevel"/>
    <w:tmpl w:val="894ED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3B311B"/>
    <w:multiLevelType w:val="hybridMultilevel"/>
    <w:tmpl w:val="22127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xNDExNrM0NjWxNDBV0lEKTi0uzszPAykwrgUAggPB7iwAAAA="/>
  </w:docVars>
  <w:rsids>
    <w:rsidRoot w:val="00AC27C3"/>
    <w:rsid w:val="00001E94"/>
    <w:rsid w:val="0001276E"/>
    <w:rsid w:val="00036DC3"/>
    <w:rsid w:val="0004093C"/>
    <w:rsid w:val="000B26F8"/>
    <w:rsid w:val="000B3BBF"/>
    <w:rsid w:val="000C4ED1"/>
    <w:rsid w:val="000E16E1"/>
    <w:rsid w:val="000F0731"/>
    <w:rsid w:val="001205A1"/>
    <w:rsid w:val="00122818"/>
    <w:rsid w:val="00190BBA"/>
    <w:rsid w:val="001B6E74"/>
    <w:rsid w:val="001D78B9"/>
    <w:rsid w:val="00200651"/>
    <w:rsid w:val="00200D04"/>
    <w:rsid w:val="0021579E"/>
    <w:rsid w:val="00216DB3"/>
    <w:rsid w:val="002203D3"/>
    <w:rsid w:val="00222995"/>
    <w:rsid w:val="00293D0A"/>
    <w:rsid w:val="002A3C59"/>
    <w:rsid w:val="002B6593"/>
    <w:rsid w:val="0031055C"/>
    <w:rsid w:val="00312190"/>
    <w:rsid w:val="003322D8"/>
    <w:rsid w:val="0037152B"/>
    <w:rsid w:val="003840BC"/>
    <w:rsid w:val="003B19C2"/>
    <w:rsid w:val="003B73C5"/>
    <w:rsid w:val="00423AE6"/>
    <w:rsid w:val="004A257E"/>
    <w:rsid w:val="004D049B"/>
    <w:rsid w:val="004D76FD"/>
    <w:rsid w:val="004E2452"/>
    <w:rsid w:val="004F5CD5"/>
    <w:rsid w:val="004F7637"/>
    <w:rsid w:val="0056675A"/>
    <w:rsid w:val="00567561"/>
    <w:rsid w:val="00570368"/>
    <w:rsid w:val="005962A9"/>
    <w:rsid w:val="005A2DF7"/>
    <w:rsid w:val="005B5A8E"/>
    <w:rsid w:val="005D557C"/>
    <w:rsid w:val="005E1905"/>
    <w:rsid w:val="005E3FE1"/>
    <w:rsid w:val="005F0B74"/>
    <w:rsid w:val="005F4A20"/>
    <w:rsid w:val="00606361"/>
    <w:rsid w:val="00637B83"/>
    <w:rsid w:val="00653239"/>
    <w:rsid w:val="0066545A"/>
    <w:rsid w:val="00687B70"/>
    <w:rsid w:val="00697B4D"/>
    <w:rsid w:val="006C31E3"/>
    <w:rsid w:val="006C60E6"/>
    <w:rsid w:val="006D2C4C"/>
    <w:rsid w:val="006F7710"/>
    <w:rsid w:val="0071590C"/>
    <w:rsid w:val="00722037"/>
    <w:rsid w:val="0072224E"/>
    <w:rsid w:val="00777366"/>
    <w:rsid w:val="007A000C"/>
    <w:rsid w:val="007F414F"/>
    <w:rsid w:val="00814D8B"/>
    <w:rsid w:val="00852734"/>
    <w:rsid w:val="00855EBB"/>
    <w:rsid w:val="008628C5"/>
    <w:rsid w:val="008644B5"/>
    <w:rsid w:val="00873768"/>
    <w:rsid w:val="00875863"/>
    <w:rsid w:val="008968C3"/>
    <w:rsid w:val="008D22D9"/>
    <w:rsid w:val="009255CD"/>
    <w:rsid w:val="00970AF0"/>
    <w:rsid w:val="00971E71"/>
    <w:rsid w:val="009902FE"/>
    <w:rsid w:val="009B6DDE"/>
    <w:rsid w:val="009C7CBC"/>
    <w:rsid w:val="009D6A2A"/>
    <w:rsid w:val="00A06FC0"/>
    <w:rsid w:val="00A15CF7"/>
    <w:rsid w:val="00A33706"/>
    <w:rsid w:val="00A33926"/>
    <w:rsid w:val="00A34883"/>
    <w:rsid w:val="00A4303D"/>
    <w:rsid w:val="00A4675F"/>
    <w:rsid w:val="00A65B25"/>
    <w:rsid w:val="00A81248"/>
    <w:rsid w:val="00A84C13"/>
    <w:rsid w:val="00AA2B0E"/>
    <w:rsid w:val="00AC27C3"/>
    <w:rsid w:val="00AC43FC"/>
    <w:rsid w:val="00B16CA8"/>
    <w:rsid w:val="00B30F44"/>
    <w:rsid w:val="00B338FD"/>
    <w:rsid w:val="00B94FE8"/>
    <w:rsid w:val="00B972E3"/>
    <w:rsid w:val="00BE68EA"/>
    <w:rsid w:val="00C13683"/>
    <w:rsid w:val="00C31024"/>
    <w:rsid w:val="00C523E5"/>
    <w:rsid w:val="00C914FC"/>
    <w:rsid w:val="00CD3229"/>
    <w:rsid w:val="00CF2BF9"/>
    <w:rsid w:val="00D4390B"/>
    <w:rsid w:val="00D47DCA"/>
    <w:rsid w:val="00D760AF"/>
    <w:rsid w:val="00D84336"/>
    <w:rsid w:val="00DD03B6"/>
    <w:rsid w:val="00DF6E56"/>
    <w:rsid w:val="00E142AC"/>
    <w:rsid w:val="00E21E13"/>
    <w:rsid w:val="00E33206"/>
    <w:rsid w:val="00E61F1F"/>
    <w:rsid w:val="00E638E6"/>
    <w:rsid w:val="00E752EB"/>
    <w:rsid w:val="00E93C54"/>
    <w:rsid w:val="00E951F8"/>
    <w:rsid w:val="00ED2750"/>
    <w:rsid w:val="00F30CDC"/>
    <w:rsid w:val="00F32B0D"/>
    <w:rsid w:val="00F6508B"/>
    <w:rsid w:val="00F665D6"/>
    <w:rsid w:val="00FC1801"/>
    <w:rsid w:val="00FD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556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ListParagraph">
    <w:name w:val="List Paragraph"/>
    <w:basedOn w:val="Normal"/>
    <w:uiPriority w:val="34"/>
    <w:semiHidden/>
    <w:qFormat/>
    <w:rsid w:val="009902FE"/>
    <w:pPr>
      <w:ind w:left="720"/>
      <w:contextualSpacing/>
    </w:pPr>
  </w:style>
  <w:style w:type="character" w:styleId="Hyperlink">
    <w:name w:val="Hyperlink"/>
    <w:basedOn w:val="DefaultParagraphFont"/>
    <w:uiPriority w:val="99"/>
    <w:semiHidden/>
    <w:rsid w:val="002A3C59"/>
    <w:rPr>
      <w:color w:val="0000FF" w:themeColor="hyperlink"/>
      <w:u w:val="single"/>
    </w:rPr>
  </w:style>
  <w:style w:type="character" w:styleId="UnresolvedMention">
    <w:name w:val="Unresolved Mention"/>
    <w:basedOn w:val="DefaultParagraphFont"/>
    <w:uiPriority w:val="99"/>
    <w:semiHidden/>
    <w:unhideWhenUsed/>
    <w:rsid w:val="002A3C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feeds.bbci.co.uk/news/rss.xml" TargetMode="External"/><Relationship Id="rId26" Type="http://schemas.openxmlformats.org/officeDocument/2006/relationships/hyperlink" Target="http://feeds.bbci.co.uk/news/world/rss.xml" TargetMode="External"/><Relationship Id="rId3" Type="http://schemas.openxmlformats.org/officeDocument/2006/relationships/customXml" Target="../customXml/item3.xml"/><Relationship Id="rId21" Type="http://schemas.openxmlformats.org/officeDocument/2006/relationships/hyperlink" Target="https://www.nasa.gov/rss/dyn/breaking_news.rss"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slproweb.com/products/Win32OpenSSL.html" TargetMode="External"/><Relationship Id="rId25" Type="http://schemas.openxmlformats.org/officeDocument/2006/relationships/hyperlink" Target="http://feeds.bbci.co.uk/news/rss.x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feeds.bbci.co.uk/news/uk/rss.xml" TargetMode="External"/><Relationship Id="rId29" Type="http://schemas.openxmlformats.org/officeDocument/2006/relationships/hyperlink" Target="https://lifehacker.com/rs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slproweb.com/products/Win32OpenSSL.html" TargetMode="External"/><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reddit.com/r/news/.rss" TargetMode="External"/><Relationship Id="rId28" Type="http://schemas.openxmlformats.org/officeDocument/2006/relationships/hyperlink" Target="https://www.nasa.gov/rss/dyn/breaking_news.rss" TargetMode="External"/><Relationship Id="rId10" Type="http://schemas.openxmlformats.org/officeDocument/2006/relationships/image" Target="media/image1.png"/><Relationship Id="rId19" Type="http://schemas.openxmlformats.org/officeDocument/2006/relationships/hyperlink" Target="http://feeds.bbci.co.uk/news/world/rss.xml" TargetMode="External"/><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lifehacker.com/rss" TargetMode="External"/><Relationship Id="rId27" Type="http://schemas.openxmlformats.org/officeDocument/2006/relationships/hyperlink" Target="http://feeds.bbci.co.uk/news/uk/rss.xml" TargetMode="External"/><Relationship Id="rId30" Type="http://schemas.openxmlformats.org/officeDocument/2006/relationships/hyperlink" Target="https://www.reddit.com/r/news/.rss" TargetMode="Externa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E72B183FE038D45B5A16B45CA8EC57B" ma:contentTypeVersion="7" ma:contentTypeDescription="Create a new document." ma:contentTypeScope="" ma:versionID="e12a7125c70fa850369b8d4f44fa8caf">
  <xsd:schema xmlns:xsd="http://www.w3.org/2001/XMLSchema" xmlns:xs="http://www.w3.org/2001/XMLSchema" xmlns:p="http://schemas.microsoft.com/office/2006/metadata/properties" xmlns:ns3="9f4a96d7-9858-4f71-b6ca-82eade92482c" xmlns:ns4="5de55031-59ff-463d-94f3-1926e84ef343" targetNamespace="http://schemas.microsoft.com/office/2006/metadata/properties" ma:root="true" ma:fieldsID="4fddfe36f95ec115057b61d5414e5ab1" ns3:_="" ns4:_="">
    <xsd:import namespace="9f4a96d7-9858-4f71-b6ca-82eade92482c"/>
    <xsd:import namespace="5de55031-59ff-463d-94f3-1926e84ef34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4a96d7-9858-4f71-b6ca-82eade924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e55031-59ff-463d-94f3-1926e84ef34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9f4a96d7-9858-4f71-b6ca-82eade92482c" xsi:nil="true"/>
  </documentManagement>
</p:properties>
</file>

<file path=customXml/itemProps1.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2.xml><?xml version="1.0" encoding="utf-8"?>
<ds:datastoreItem xmlns:ds="http://schemas.openxmlformats.org/officeDocument/2006/customXml" ds:itemID="{26C87814-54CF-43A4-BF19-D3E75A5234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4a96d7-9858-4f71-b6ca-82eade92482c"/>
    <ds:schemaRef ds:uri="5de55031-59ff-463d-94f3-1926e84ef3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9f4a96d7-9858-4f71-b6ca-82eade92482c"/>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8</Pages>
  <Words>238</Words>
  <Characters>1359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2021-01-07T05:56:00Z</dcterms:created>
  <dcterms:modified xsi:type="dcterms:W3CDTF">2021-01-07T11:19:00Z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0x010100CE72B183FE038D45B5A16B45CA8EC57B</vt:lpwstr>
  </property>
</Properties>
</file>